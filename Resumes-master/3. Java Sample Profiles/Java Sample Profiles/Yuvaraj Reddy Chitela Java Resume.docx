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4271C8" w14:textId="05C9062C" w:rsidR="008804A1" w:rsidRDefault="003719FB" w:rsidP="00AC7AA0">
      <w:pPr>
        <w:pStyle w:val="Heading2"/>
        <w:spacing w:before="0" w:after="0"/>
        <w:jc w:val="both"/>
        <w:rPr>
          <w:rFonts w:ascii="Cambria" w:hAnsi="Cambria" w:cstheme="minorHAnsi"/>
          <w:sz w:val="22"/>
          <w:szCs w:val="22"/>
        </w:rPr>
      </w:pPr>
      <w:r w:rsidRPr="003F268A">
        <w:rPr>
          <w:rFonts w:ascii="Cambria" w:hAnsi="Cambria" w:cstheme="min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708A6ED" wp14:editId="41F88DD1">
            <wp:simplePos x="0" y="0"/>
            <wp:positionH relativeFrom="margin">
              <wp:posOffset>4038600</wp:posOffset>
            </wp:positionH>
            <wp:positionV relativeFrom="paragraph">
              <wp:posOffset>0</wp:posOffset>
            </wp:positionV>
            <wp:extent cx="2800350" cy="1143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veloper-Associat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7AA0">
        <w:rPr>
          <w:rFonts w:ascii="Cambria" w:hAnsi="Cambria" w:cstheme="minorHAnsi"/>
          <w:sz w:val="22"/>
          <w:szCs w:val="22"/>
        </w:rPr>
        <w:t xml:space="preserve">Full </w:t>
      </w:r>
      <w:r w:rsidR="003812ED" w:rsidRPr="003F268A">
        <w:rPr>
          <w:rFonts w:ascii="Cambria" w:hAnsi="Cambria" w:cstheme="minorHAnsi"/>
          <w:sz w:val="22"/>
          <w:szCs w:val="22"/>
        </w:rPr>
        <w:t>Name:</w:t>
      </w:r>
      <w:r w:rsidR="003F268A" w:rsidRPr="003F268A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8804A1">
        <w:rPr>
          <w:rFonts w:ascii="Cambria" w:hAnsi="Cambria" w:cstheme="minorHAnsi"/>
          <w:sz w:val="22"/>
          <w:szCs w:val="22"/>
        </w:rPr>
        <w:t>Yuvaraj</w:t>
      </w:r>
      <w:proofErr w:type="spellEnd"/>
      <w:r w:rsidR="009820CC">
        <w:rPr>
          <w:rFonts w:ascii="Cambria" w:hAnsi="Cambria" w:cstheme="minorHAnsi"/>
          <w:sz w:val="22"/>
          <w:szCs w:val="22"/>
        </w:rPr>
        <w:t xml:space="preserve"> </w:t>
      </w:r>
      <w:proofErr w:type="gramStart"/>
      <w:r w:rsidR="009820CC">
        <w:rPr>
          <w:rFonts w:ascii="Cambria" w:hAnsi="Cambria" w:cstheme="minorHAnsi"/>
          <w:sz w:val="22"/>
          <w:szCs w:val="22"/>
        </w:rPr>
        <w:t xml:space="preserve">Reddy </w:t>
      </w:r>
      <w:r w:rsidR="008804A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8804A1">
        <w:rPr>
          <w:rFonts w:ascii="Cambria" w:hAnsi="Cambria" w:cstheme="minorHAnsi"/>
          <w:sz w:val="22"/>
          <w:szCs w:val="22"/>
        </w:rPr>
        <w:t>Chitela</w:t>
      </w:r>
      <w:proofErr w:type="spellEnd"/>
      <w:proofErr w:type="gramEnd"/>
    </w:p>
    <w:p w14:paraId="7E79775B" w14:textId="34081E61" w:rsidR="008804A1" w:rsidRPr="008804A1" w:rsidRDefault="008804A1" w:rsidP="00AC7AA0">
      <w:pPr>
        <w:rPr>
          <w:b/>
        </w:rPr>
      </w:pPr>
      <w:r w:rsidRPr="008804A1">
        <w:rPr>
          <w:b/>
        </w:rPr>
        <w:t>Phone:</w:t>
      </w:r>
      <w:r w:rsidRPr="008804A1">
        <w:rPr>
          <w:rFonts w:ascii="Calibri" w:hAnsi="Calibri" w:cs="Calibri"/>
          <w:b/>
          <w:color w:val="212121"/>
          <w:sz w:val="22"/>
          <w:szCs w:val="22"/>
        </w:rPr>
        <w:t xml:space="preserve">  301</w:t>
      </w:r>
      <w:r w:rsidR="00AC7AA0">
        <w:rPr>
          <w:rFonts w:ascii="Calibri" w:hAnsi="Calibri" w:cs="Calibri"/>
          <w:b/>
          <w:color w:val="212121"/>
          <w:sz w:val="22"/>
          <w:szCs w:val="22"/>
        </w:rPr>
        <w:t>-</w:t>
      </w:r>
      <w:r w:rsidRPr="008804A1">
        <w:rPr>
          <w:rFonts w:ascii="Calibri" w:hAnsi="Calibri" w:cs="Calibri"/>
          <w:b/>
          <w:color w:val="212121"/>
          <w:sz w:val="22"/>
          <w:szCs w:val="22"/>
        </w:rPr>
        <w:t>250</w:t>
      </w:r>
      <w:r w:rsidR="00AC7AA0">
        <w:rPr>
          <w:rFonts w:ascii="Calibri" w:hAnsi="Calibri" w:cs="Calibri"/>
          <w:b/>
          <w:color w:val="212121"/>
          <w:sz w:val="22"/>
          <w:szCs w:val="22"/>
        </w:rPr>
        <w:t>-</w:t>
      </w:r>
      <w:r w:rsidRPr="008804A1">
        <w:rPr>
          <w:rFonts w:ascii="Calibri" w:hAnsi="Calibri" w:cs="Calibri"/>
          <w:b/>
          <w:color w:val="212121"/>
          <w:sz w:val="22"/>
          <w:szCs w:val="22"/>
        </w:rPr>
        <w:t>0239</w:t>
      </w:r>
    </w:p>
    <w:p w14:paraId="0075BF00" w14:textId="5DB6D33E" w:rsidR="008804A1" w:rsidRPr="008804A1" w:rsidRDefault="008804A1" w:rsidP="00AC7AA0">
      <w:pPr>
        <w:rPr>
          <w:b/>
        </w:rPr>
      </w:pPr>
      <w:r w:rsidRPr="008804A1">
        <w:rPr>
          <w:b/>
        </w:rPr>
        <w:t>Email:</w:t>
      </w:r>
      <w:r w:rsidRPr="008804A1">
        <w:rPr>
          <w:rFonts w:ascii="Calibri" w:hAnsi="Calibri" w:cs="Calibri"/>
          <w:b/>
          <w:sz w:val="22"/>
          <w:szCs w:val="22"/>
        </w:rPr>
        <w:t xml:space="preserve"> </w:t>
      </w:r>
      <w:hyperlink r:id="rId10" w:tgtFrame="_blank" w:history="1">
        <w:r w:rsidRPr="008804A1">
          <w:rPr>
            <w:rStyle w:val="Hyperlink"/>
            <w:rFonts w:ascii="Calibri" w:hAnsi="Calibri" w:cs="Calibri"/>
            <w:b/>
            <w:color w:val="auto"/>
            <w:sz w:val="22"/>
            <w:szCs w:val="22"/>
            <w:u w:val="none"/>
          </w:rPr>
          <w:t>cyuvarajreddy@gmail.com</w:t>
        </w:r>
      </w:hyperlink>
    </w:p>
    <w:p w14:paraId="67E45D48" w14:textId="1F627FA7" w:rsidR="008804A1" w:rsidRPr="008804A1" w:rsidRDefault="008804A1" w:rsidP="00AC7AA0">
      <w:pPr>
        <w:rPr>
          <w:b/>
        </w:rPr>
      </w:pPr>
      <w:r w:rsidRPr="008804A1">
        <w:rPr>
          <w:b/>
        </w:rPr>
        <w:t>Skype:</w:t>
      </w:r>
      <w:r w:rsidRPr="008804A1">
        <w:rPr>
          <w:rFonts w:ascii="Calibri" w:hAnsi="Calibri" w:cs="Calibri"/>
          <w:b/>
          <w:color w:val="212121"/>
          <w:sz w:val="22"/>
          <w:szCs w:val="22"/>
        </w:rPr>
        <w:t xml:space="preserve"> </w:t>
      </w:r>
      <w:proofErr w:type="spellStart"/>
      <w:r w:rsidRPr="008804A1">
        <w:rPr>
          <w:rFonts w:ascii="Calibri" w:hAnsi="Calibri" w:cs="Calibri"/>
          <w:b/>
          <w:color w:val="212121"/>
          <w:sz w:val="22"/>
          <w:szCs w:val="22"/>
        </w:rPr>
        <w:t>cyuvarajreddy</w:t>
      </w:r>
      <w:proofErr w:type="spellEnd"/>
      <w:r w:rsidRPr="008804A1">
        <w:rPr>
          <w:rFonts w:ascii="Calibri" w:hAnsi="Calibri" w:cs="Calibri"/>
          <w:b/>
          <w:color w:val="212121"/>
          <w:sz w:val="22"/>
          <w:szCs w:val="22"/>
        </w:rPr>
        <w:t> </w:t>
      </w:r>
    </w:p>
    <w:p w14:paraId="0BEC72A7" w14:textId="0BFE80E2" w:rsidR="00DF6F8E" w:rsidRPr="00AC7AA0" w:rsidRDefault="008804A1" w:rsidP="00AC7AA0">
      <w:pPr>
        <w:rPr>
          <w:b/>
        </w:rPr>
      </w:pPr>
      <w:r w:rsidRPr="008804A1">
        <w:rPr>
          <w:b/>
        </w:rPr>
        <w:t>Current Location:</w:t>
      </w:r>
      <w:r w:rsidRPr="008804A1">
        <w:rPr>
          <w:rFonts w:ascii="Calibri" w:hAnsi="Calibri" w:cs="Calibri"/>
          <w:b/>
          <w:color w:val="212121"/>
          <w:sz w:val="22"/>
          <w:szCs w:val="22"/>
        </w:rPr>
        <w:t xml:space="preserve"> Washington DC</w:t>
      </w:r>
    </w:p>
    <w:p w14:paraId="08F72546" w14:textId="77777777" w:rsidR="00DF6F8E" w:rsidRPr="00DF6F8E" w:rsidRDefault="00DF6F8E" w:rsidP="00DF6F8E">
      <w:pPr>
        <w:jc w:val="both"/>
        <w:rPr>
          <w:rFonts w:ascii="Cambria" w:hAnsi="Cambria" w:cstheme="minorHAnsi"/>
          <w:b/>
          <w:bCs/>
          <w:spacing w:val="-10"/>
          <w:sz w:val="24"/>
        </w:rPr>
      </w:pPr>
    </w:p>
    <w:p w14:paraId="7E71FE77" w14:textId="3DA308BC" w:rsidR="00DF6F8E" w:rsidRDefault="00DF6F8E" w:rsidP="00DF6F8E">
      <w:pPr>
        <w:jc w:val="both"/>
        <w:rPr>
          <w:rFonts w:ascii="Cambria" w:hAnsi="Cambria" w:cstheme="minorHAnsi"/>
          <w:b/>
          <w:bCs/>
          <w:spacing w:val="-10"/>
          <w:sz w:val="24"/>
        </w:rPr>
      </w:pPr>
      <w:r w:rsidRPr="00DF6F8E">
        <w:rPr>
          <w:rFonts w:ascii="Cambria" w:hAnsi="Cambria" w:cstheme="minorHAnsi"/>
          <w:b/>
          <w:bCs/>
          <w:spacing w:val="-10"/>
          <w:sz w:val="24"/>
        </w:rPr>
        <w:t>Professional Summary</w:t>
      </w:r>
    </w:p>
    <w:p w14:paraId="3292FBB3" w14:textId="77777777" w:rsidR="00AC7AA0" w:rsidRPr="00DF6F8E" w:rsidRDefault="00AC7AA0" w:rsidP="00DF6F8E">
      <w:pPr>
        <w:jc w:val="both"/>
        <w:rPr>
          <w:rFonts w:ascii="Cambria" w:hAnsi="Cambria" w:cstheme="minorHAnsi"/>
          <w:b/>
          <w:bCs/>
          <w:spacing w:val="-10"/>
          <w:sz w:val="24"/>
        </w:rPr>
      </w:pPr>
    </w:p>
    <w:p w14:paraId="7D02EF77" w14:textId="1C18C326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Experience in developing web-based applications using Java, J2EE, Web services, MVC, Spring framework,  Hibernate, Struts, HTML, CSS, JQuery, Angular and SQL.</w:t>
      </w:r>
    </w:p>
    <w:p w14:paraId="74A99AA5" w14:textId="7CB6C85B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Experience in working on various spring modules (Spring Core, Spring Boot DAO and AOP) along with</w:t>
      </w:r>
    </w:p>
    <w:p w14:paraId="299E93DE" w14:textId="77777777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Hibernate as the back-end ORM tool for implementation of persistence layer and mapping of POJOs.</w:t>
      </w:r>
    </w:p>
    <w:p w14:paraId="439B8317" w14:textId="0B313BAE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Expertise in Core Java concepts - Collection Framework, Exception Handling, IO, Serialization, Multi- threading,   Concurrency etc.</w:t>
      </w:r>
    </w:p>
    <w:p w14:paraId="4000E239" w14:textId="7ACB35FC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Experience in asynchronous Message systems using IBM WebSphere MQ, Active MQ.</w:t>
      </w:r>
    </w:p>
    <w:p w14:paraId="7CF36884" w14:textId="60E2F217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Experience in handling data formats like JSON, XML and CSV.</w:t>
      </w:r>
    </w:p>
    <w:p w14:paraId="20FD788E" w14:textId="7D6E4BC5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Experience in development of SOAP (JAX-WS) and RESTful (JAX-RS) Web Services.</w:t>
      </w:r>
    </w:p>
    <w:p w14:paraId="3706A8F1" w14:textId="0B5DC898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Experience in deploying applications on application server like IBM Web Sphere, Web Logic and Apache Tomcat.</w:t>
      </w:r>
    </w:p>
    <w:p w14:paraId="158BF8B9" w14:textId="27E524CB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Experience in build tools like Maven, ANT.</w:t>
      </w:r>
    </w:p>
    <w:p w14:paraId="35D19C83" w14:textId="1CC154B8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Good  experience  in  Amazon  web  services  which  includes  EC2,  S3,  EBS,  RDS,  ELB,  Route  53,  Auto scaling, Security Groups etc.</w:t>
      </w:r>
    </w:p>
    <w:p w14:paraId="2B537682" w14:textId="5DEB6E3A" w:rsidR="00DF6F8E" w:rsidRPr="00F06E1F" w:rsidRDefault="00DF6F8E" w:rsidP="00F06E1F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Expertise in working with Oracle, MySQL, Postgres databases along with writing Triggers and</w:t>
      </w:r>
      <w:r w:rsidR="00F06E1F">
        <w:rPr>
          <w:rFonts w:ascii="Cambria" w:hAnsi="Cambria" w:cstheme="minorHAnsi"/>
          <w:bCs/>
          <w:spacing w:val="-10"/>
          <w:sz w:val="24"/>
        </w:rPr>
        <w:t xml:space="preserve"> s</w:t>
      </w:r>
      <w:r w:rsidR="005F63F9">
        <w:rPr>
          <w:rFonts w:ascii="Cambria" w:hAnsi="Cambria" w:cstheme="minorHAnsi"/>
          <w:bCs/>
          <w:spacing w:val="-10"/>
          <w:sz w:val="24"/>
        </w:rPr>
        <w:t>tored p</w:t>
      </w:r>
      <w:r w:rsidRPr="00F06E1F">
        <w:rPr>
          <w:rFonts w:ascii="Cambria" w:hAnsi="Cambria" w:cstheme="minorHAnsi"/>
          <w:bCs/>
          <w:spacing w:val="-10"/>
          <w:sz w:val="24"/>
        </w:rPr>
        <w:t>rocedures.</w:t>
      </w:r>
    </w:p>
    <w:p w14:paraId="3BF62B80" w14:textId="6DD0BEC0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Proficiency in SDLC methodologies like Agile, Scrum and used JIRA to track the progress of the project, developing software and deployment.</w:t>
      </w:r>
    </w:p>
    <w:p w14:paraId="6DEF91E8" w14:textId="7C32CE59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Experience in Version Control Tool like SVN and GIT.</w:t>
      </w:r>
    </w:p>
    <w:p w14:paraId="1ABD6B44" w14:textId="44231D40" w:rsidR="00DF6F8E" w:rsidRPr="00E134C0" w:rsidRDefault="00DF6F8E" w:rsidP="00E134C0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Hands on Experience in using Jenkins and Bamboo for CI/CD.</w:t>
      </w:r>
    </w:p>
    <w:p w14:paraId="080ADE50" w14:textId="678AD33E" w:rsidR="00DF6F8E" w:rsidRPr="00E134C0" w:rsidRDefault="00DF6F8E" w:rsidP="00DF6F8E">
      <w:pPr>
        <w:pStyle w:val="ListParagraph"/>
        <w:numPr>
          <w:ilvl w:val="0"/>
          <w:numId w:val="20"/>
        </w:numPr>
        <w:jc w:val="both"/>
        <w:rPr>
          <w:rFonts w:ascii="Cambria" w:hAnsi="Cambria" w:cstheme="minorHAnsi"/>
          <w:bCs/>
          <w:spacing w:val="-10"/>
          <w:sz w:val="24"/>
        </w:rPr>
      </w:pPr>
      <w:r w:rsidRPr="00E134C0">
        <w:rPr>
          <w:rFonts w:ascii="Cambria" w:hAnsi="Cambria" w:cstheme="minorHAnsi"/>
          <w:bCs/>
          <w:spacing w:val="-10"/>
          <w:sz w:val="24"/>
        </w:rPr>
        <w:t>Possesses  excellent  communication  and  interpersonal  skills  and  being  a  team  player  would  make  an excellent addition to any organization.</w:t>
      </w:r>
    </w:p>
    <w:p w14:paraId="23FF5258" w14:textId="77777777" w:rsidR="00DF6F8E" w:rsidRPr="00DF6F8E" w:rsidRDefault="00DF6F8E" w:rsidP="00DF6F8E">
      <w:pPr>
        <w:jc w:val="both"/>
        <w:rPr>
          <w:rFonts w:ascii="Cambria" w:hAnsi="Cambria" w:cstheme="minorHAnsi"/>
          <w:b/>
          <w:bCs/>
          <w:spacing w:val="-10"/>
          <w:sz w:val="24"/>
        </w:rPr>
      </w:pPr>
    </w:p>
    <w:p w14:paraId="1506C50D" w14:textId="77777777" w:rsidR="00DF6F8E" w:rsidRPr="00DF6F8E" w:rsidRDefault="00DF6F8E" w:rsidP="00DF6F8E">
      <w:pPr>
        <w:jc w:val="both"/>
        <w:rPr>
          <w:rFonts w:ascii="Cambria" w:hAnsi="Cambria" w:cstheme="minorHAnsi"/>
          <w:b/>
          <w:bCs/>
          <w:spacing w:val="-10"/>
          <w:sz w:val="24"/>
        </w:rPr>
      </w:pPr>
      <w:r w:rsidRPr="00DF6F8E">
        <w:rPr>
          <w:rFonts w:ascii="Cambria" w:hAnsi="Cambria" w:cstheme="minorHAnsi"/>
          <w:b/>
          <w:bCs/>
          <w:spacing w:val="-10"/>
          <w:sz w:val="24"/>
        </w:rPr>
        <w:t>Education</w:t>
      </w:r>
    </w:p>
    <w:p w14:paraId="3FC23759" w14:textId="77777777" w:rsidR="00DF6F8E" w:rsidRPr="00DF6F8E" w:rsidRDefault="00DF6F8E" w:rsidP="00DF6F8E">
      <w:pPr>
        <w:jc w:val="both"/>
        <w:rPr>
          <w:rFonts w:ascii="Cambria" w:hAnsi="Cambria" w:cstheme="minorHAnsi"/>
          <w:b/>
          <w:bCs/>
          <w:spacing w:val="-10"/>
          <w:sz w:val="24"/>
        </w:rPr>
      </w:pPr>
    </w:p>
    <w:p w14:paraId="18D230F1" w14:textId="27C045CE" w:rsidR="00DF6F8E" w:rsidRPr="00DF6F8E" w:rsidRDefault="00DF6F8E" w:rsidP="00DF6F8E">
      <w:pPr>
        <w:jc w:val="both"/>
        <w:rPr>
          <w:rFonts w:ascii="Cambria" w:hAnsi="Cambria" w:cstheme="minorHAnsi"/>
          <w:bCs/>
          <w:spacing w:val="-10"/>
          <w:sz w:val="24"/>
        </w:rPr>
      </w:pPr>
      <w:r w:rsidRPr="00DF6F8E">
        <w:rPr>
          <w:rFonts w:ascii="Cambria" w:hAnsi="Cambria" w:cstheme="minorHAnsi"/>
          <w:b/>
          <w:bCs/>
          <w:spacing w:val="-10"/>
          <w:sz w:val="24"/>
        </w:rPr>
        <w:t xml:space="preserve">•   </w:t>
      </w:r>
      <w:r w:rsidRPr="00DF6F8E">
        <w:rPr>
          <w:rFonts w:ascii="Cambria" w:hAnsi="Cambria" w:cstheme="minorHAnsi"/>
          <w:bCs/>
          <w:spacing w:val="-10"/>
          <w:sz w:val="24"/>
        </w:rPr>
        <w:t>Master of Science</w:t>
      </w:r>
      <w:r w:rsidR="007C0ADC">
        <w:rPr>
          <w:rFonts w:ascii="Cambria" w:hAnsi="Cambria" w:cstheme="minorHAnsi"/>
          <w:bCs/>
          <w:spacing w:val="-10"/>
          <w:sz w:val="24"/>
        </w:rPr>
        <w:t xml:space="preserve"> in Mechanical from </w:t>
      </w:r>
      <w:r w:rsidR="005C59DF">
        <w:rPr>
          <w:rFonts w:ascii="Cambria" w:hAnsi="Cambria" w:cstheme="minorHAnsi"/>
          <w:bCs/>
          <w:spacing w:val="-10"/>
          <w:sz w:val="24"/>
        </w:rPr>
        <w:t>University of North Texas 2015</w:t>
      </w:r>
      <w:r w:rsidRPr="00DF6F8E">
        <w:rPr>
          <w:rFonts w:ascii="Cambria" w:hAnsi="Cambria" w:cstheme="minorHAnsi"/>
          <w:bCs/>
          <w:spacing w:val="-10"/>
          <w:sz w:val="24"/>
        </w:rPr>
        <w:t>.</w:t>
      </w:r>
    </w:p>
    <w:p w14:paraId="2B0B7916" w14:textId="7D1A1A59" w:rsidR="00B24B0D" w:rsidRPr="00DF6F8E" w:rsidRDefault="007C0ADC" w:rsidP="00DF6F8E">
      <w:pPr>
        <w:jc w:val="both"/>
        <w:rPr>
          <w:rFonts w:ascii="Cambria" w:hAnsi="Cambria" w:cstheme="minorHAnsi"/>
          <w:sz w:val="24"/>
        </w:rPr>
      </w:pPr>
      <w:r>
        <w:rPr>
          <w:rFonts w:ascii="Cambria" w:hAnsi="Cambria" w:cstheme="minorHAnsi"/>
          <w:bCs/>
          <w:spacing w:val="-10"/>
          <w:sz w:val="24"/>
        </w:rPr>
        <w:t xml:space="preserve">•   Bachelor in Mechanical Engineering </w:t>
      </w:r>
      <w:r w:rsidR="00DF6F8E" w:rsidRPr="00DF6F8E">
        <w:rPr>
          <w:rFonts w:ascii="Cambria" w:hAnsi="Cambria" w:cstheme="minorHAnsi"/>
          <w:bCs/>
          <w:spacing w:val="-10"/>
          <w:sz w:val="24"/>
        </w:rPr>
        <w:t xml:space="preserve">, </w:t>
      </w:r>
      <w:r>
        <w:rPr>
          <w:rFonts w:ascii="Cambria" w:hAnsi="Cambria" w:cstheme="minorHAnsi"/>
          <w:bCs/>
          <w:spacing w:val="-10"/>
          <w:sz w:val="24"/>
        </w:rPr>
        <w:t>JNTU</w:t>
      </w:r>
      <w:r w:rsidR="008804A1">
        <w:rPr>
          <w:rFonts w:ascii="Cambria" w:hAnsi="Cambria" w:cstheme="minorHAnsi"/>
          <w:bCs/>
          <w:spacing w:val="-10"/>
          <w:sz w:val="24"/>
        </w:rPr>
        <w:t xml:space="preserve">H </w:t>
      </w:r>
      <w:r>
        <w:rPr>
          <w:rFonts w:ascii="Cambria" w:hAnsi="Cambria" w:cstheme="minorHAnsi"/>
          <w:bCs/>
          <w:spacing w:val="-10"/>
          <w:sz w:val="24"/>
        </w:rPr>
        <w:t xml:space="preserve"> </w:t>
      </w:r>
      <w:r w:rsidR="00DF6F8E" w:rsidRPr="00DF6F8E">
        <w:rPr>
          <w:rFonts w:ascii="Cambria" w:hAnsi="Cambria" w:cstheme="minorHAnsi"/>
          <w:bCs/>
          <w:spacing w:val="-10"/>
          <w:sz w:val="24"/>
        </w:rPr>
        <w:t>2013.</w:t>
      </w:r>
    </w:p>
    <w:p w14:paraId="72310F11" w14:textId="77777777" w:rsidR="007C282B" w:rsidRPr="00DF6F8E" w:rsidRDefault="007C282B" w:rsidP="00DF6F8E">
      <w:pPr>
        <w:pStyle w:val="Heading2"/>
        <w:jc w:val="both"/>
        <w:rPr>
          <w:rFonts w:ascii="Cambria" w:hAnsi="Cambria" w:cstheme="minorHAnsi"/>
          <w:sz w:val="24"/>
          <w:szCs w:val="24"/>
        </w:rPr>
      </w:pPr>
      <w:r w:rsidRPr="00DF6F8E">
        <w:rPr>
          <w:rFonts w:ascii="Cambria" w:hAnsi="Cambria" w:cstheme="minorHAnsi"/>
          <w:sz w:val="24"/>
          <w:szCs w:val="24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7645"/>
      </w:tblGrid>
      <w:tr w:rsidR="00722CC2" w:rsidRPr="00DF6F8E" w14:paraId="01DDD9CD" w14:textId="77777777" w:rsidTr="00E134C0">
        <w:tc>
          <w:tcPr>
            <w:tcW w:w="3145" w:type="dxa"/>
          </w:tcPr>
          <w:p w14:paraId="5F1BE35A" w14:textId="77777777" w:rsidR="00722CC2" w:rsidRPr="00DF6F8E" w:rsidRDefault="00722CC2" w:rsidP="00DF6F8E">
            <w:pPr>
              <w:spacing w:line="360" w:lineRule="auto"/>
              <w:contextualSpacing/>
              <w:jc w:val="both"/>
              <w:rPr>
                <w:rFonts w:ascii="Cambria" w:hAnsi="Cambria" w:cstheme="minorHAnsi"/>
                <w:b/>
                <w:color w:val="000000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Operating Systems</w:t>
            </w:r>
          </w:p>
        </w:tc>
        <w:tc>
          <w:tcPr>
            <w:tcW w:w="7645" w:type="dxa"/>
          </w:tcPr>
          <w:p w14:paraId="4BEDEE5A" w14:textId="77777777" w:rsidR="00722CC2" w:rsidRPr="00DF6F8E" w:rsidRDefault="00722CC2" w:rsidP="00DF6F8E">
            <w:pPr>
              <w:jc w:val="both"/>
              <w:rPr>
                <w:rFonts w:ascii="Cambria" w:hAnsi="Cambria" w:cstheme="minorHAnsi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Unix, Linux, Windows XP/7/8, MAC</w:t>
            </w:r>
          </w:p>
        </w:tc>
      </w:tr>
      <w:tr w:rsidR="00722CC2" w:rsidRPr="00DF6F8E" w14:paraId="6FFBCD2A" w14:textId="77777777" w:rsidTr="00E134C0">
        <w:tc>
          <w:tcPr>
            <w:tcW w:w="3145" w:type="dxa"/>
          </w:tcPr>
          <w:p w14:paraId="36F93E8D" w14:textId="77777777" w:rsidR="00722CC2" w:rsidRPr="00DF6F8E" w:rsidRDefault="00722CC2" w:rsidP="00DF6F8E">
            <w:pPr>
              <w:spacing w:line="360" w:lineRule="auto"/>
              <w:contextualSpacing/>
              <w:jc w:val="both"/>
              <w:rPr>
                <w:rFonts w:ascii="Cambria" w:hAnsi="Cambria" w:cstheme="minorHAnsi"/>
                <w:b/>
                <w:color w:val="000000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Languages</w:t>
            </w:r>
          </w:p>
        </w:tc>
        <w:tc>
          <w:tcPr>
            <w:tcW w:w="7645" w:type="dxa"/>
          </w:tcPr>
          <w:p w14:paraId="12E18018" w14:textId="77777777" w:rsidR="00722CC2" w:rsidRPr="00DF6F8E" w:rsidRDefault="00722CC2" w:rsidP="00DF6F8E">
            <w:pPr>
              <w:spacing w:line="360" w:lineRule="auto"/>
              <w:contextualSpacing/>
              <w:jc w:val="both"/>
              <w:rPr>
                <w:rFonts w:ascii="Cambria" w:hAnsi="Cambria" w:cstheme="minorHAnsi"/>
                <w:b/>
                <w:color w:val="000000"/>
                <w:sz w:val="24"/>
                <w:lang w:val="es-ES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  <w:lang w:val="es-ES"/>
              </w:rPr>
              <w:t>Java/ J2EE, C, C++, SQL, Python</w:t>
            </w:r>
          </w:p>
        </w:tc>
      </w:tr>
      <w:tr w:rsidR="00722CC2" w:rsidRPr="00DF6F8E" w14:paraId="0DB83B16" w14:textId="77777777" w:rsidTr="00E134C0">
        <w:tc>
          <w:tcPr>
            <w:tcW w:w="3145" w:type="dxa"/>
          </w:tcPr>
          <w:p w14:paraId="29FACA28" w14:textId="77777777" w:rsidR="00722CC2" w:rsidRPr="00DF6F8E" w:rsidRDefault="00722CC2" w:rsidP="00DF6F8E">
            <w:pPr>
              <w:spacing w:line="360" w:lineRule="auto"/>
              <w:contextualSpacing/>
              <w:jc w:val="both"/>
              <w:rPr>
                <w:rFonts w:ascii="Cambria" w:hAnsi="Cambria" w:cstheme="minorHAnsi"/>
                <w:b/>
                <w:color w:val="000000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Web Technologies</w:t>
            </w:r>
          </w:p>
        </w:tc>
        <w:tc>
          <w:tcPr>
            <w:tcW w:w="7645" w:type="dxa"/>
          </w:tcPr>
          <w:p w14:paraId="152A2ACA" w14:textId="7133BD61" w:rsidR="00722CC2" w:rsidRPr="00DF6F8E" w:rsidRDefault="00722CC2" w:rsidP="00DF6F8E">
            <w:pPr>
              <w:jc w:val="both"/>
              <w:rPr>
                <w:rFonts w:ascii="Cambria" w:hAnsi="Cambria" w:cstheme="minorHAnsi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 xml:space="preserve">HTML5, JavaScript, </w:t>
            </w:r>
            <w:r w:rsidR="00466128">
              <w:rPr>
                <w:rFonts w:ascii="Cambria" w:hAnsi="Cambria" w:cstheme="minorHAnsi"/>
                <w:b/>
                <w:color w:val="000000"/>
                <w:sz w:val="24"/>
              </w:rPr>
              <w:t>Angular, JQuery, CSS</w:t>
            </w: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, XML, JSP, Servlets</w:t>
            </w:r>
          </w:p>
        </w:tc>
      </w:tr>
      <w:tr w:rsidR="00722CC2" w:rsidRPr="00DF6F8E" w14:paraId="65FB3281" w14:textId="77777777" w:rsidTr="00E134C0">
        <w:tc>
          <w:tcPr>
            <w:tcW w:w="3145" w:type="dxa"/>
          </w:tcPr>
          <w:p w14:paraId="6FBF7B34" w14:textId="77777777" w:rsidR="00722CC2" w:rsidRPr="00DF6F8E" w:rsidRDefault="00722CC2" w:rsidP="00DF6F8E">
            <w:pPr>
              <w:spacing w:line="360" w:lineRule="auto"/>
              <w:contextualSpacing/>
              <w:jc w:val="both"/>
              <w:rPr>
                <w:rFonts w:ascii="Cambria" w:hAnsi="Cambria" w:cstheme="minorHAnsi"/>
                <w:b/>
                <w:color w:val="000000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Frameworks</w:t>
            </w:r>
          </w:p>
        </w:tc>
        <w:tc>
          <w:tcPr>
            <w:tcW w:w="7645" w:type="dxa"/>
          </w:tcPr>
          <w:p w14:paraId="1FE66D48" w14:textId="4F0B05F5" w:rsidR="00722CC2" w:rsidRPr="00DF6F8E" w:rsidRDefault="00722CC2" w:rsidP="00DF6F8E">
            <w:pPr>
              <w:jc w:val="both"/>
              <w:rPr>
                <w:rFonts w:ascii="Cambria" w:hAnsi="Cambria" w:cstheme="minorHAnsi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Spring</w:t>
            </w:r>
            <w:r w:rsidR="00DF6F8E">
              <w:rPr>
                <w:rFonts w:ascii="Cambria" w:hAnsi="Cambria" w:cstheme="minorHAnsi"/>
                <w:b/>
                <w:color w:val="000000"/>
                <w:sz w:val="24"/>
              </w:rPr>
              <w:t>, Struts</w:t>
            </w: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 xml:space="preserve"> , Hibernate (ORM) and AngularJS</w:t>
            </w:r>
          </w:p>
        </w:tc>
      </w:tr>
      <w:tr w:rsidR="00722CC2" w:rsidRPr="00DF6F8E" w14:paraId="5B5967BA" w14:textId="77777777" w:rsidTr="00E134C0">
        <w:tc>
          <w:tcPr>
            <w:tcW w:w="3145" w:type="dxa"/>
          </w:tcPr>
          <w:p w14:paraId="5F68CC17" w14:textId="77777777" w:rsidR="00722CC2" w:rsidRPr="00DF6F8E" w:rsidRDefault="00722CC2" w:rsidP="00DF6F8E">
            <w:pPr>
              <w:spacing w:line="360" w:lineRule="auto"/>
              <w:jc w:val="both"/>
              <w:rPr>
                <w:rFonts w:ascii="Cambria" w:hAnsi="Cambria" w:cstheme="minorHAnsi"/>
                <w:b/>
                <w:color w:val="000000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Application/Web Servers</w:t>
            </w:r>
          </w:p>
        </w:tc>
        <w:tc>
          <w:tcPr>
            <w:tcW w:w="7645" w:type="dxa"/>
          </w:tcPr>
          <w:p w14:paraId="526A8411" w14:textId="0C545D0C" w:rsidR="00722CC2" w:rsidRPr="00DF6F8E" w:rsidRDefault="00DF6F8E" w:rsidP="00DF6F8E">
            <w:pPr>
              <w:jc w:val="both"/>
              <w:rPr>
                <w:rFonts w:ascii="Cambria" w:hAnsi="Cambria" w:cstheme="minorHAnsi"/>
                <w:sz w:val="24"/>
              </w:rPr>
            </w:pPr>
            <w:r>
              <w:rPr>
                <w:rFonts w:ascii="Cambria" w:hAnsi="Cambria" w:cstheme="minorHAnsi"/>
                <w:b/>
                <w:bCs/>
                <w:color w:val="000000"/>
                <w:sz w:val="24"/>
              </w:rPr>
              <w:t xml:space="preserve">Tomcat, Web Logic, </w:t>
            </w:r>
            <w:r w:rsidR="00722CC2" w:rsidRPr="00DF6F8E">
              <w:rPr>
                <w:rFonts w:ascii="Cambria" w:hAnsi="Cambria" w:cstheme="minorHAnsi"/>
                <w:b/>
                <w:bCs/>
                <w:color w:val="000000"/>
                <w:sz w:val="24"/>
              </w:rPr>
              <w:t>Web Sphere.</w:t>
            </w:r>
          </w:p>
        </w:tc>
      </w:tr>
      <w:tr w:rsidR="00722CC2" w:rsidRPr="00DF6F8E" w14:paraId="2A1872C9" w14:textId="77777777" w:rsidTr="00E134C0">
        <w:tc>
          <w:tcPr>
            <w:tcW w:w="3145" w:type="dxa"/>
          </w:tcPr>
          <w:p w14:paraId="0FED2576" w14:textId="77777777" w:rsidR="00722CC2" w:rsidRPr="00DF6F8E" w:rsidRDefault="00722CC2" w:rsidP="00DF6F8E">
            <w:pPr>
              <w:spacing w:line="360" w:lineRule="auto"/>
              <w:contextualSpacing/>
              <w:jc w:val="both"/>
              <w:rPr>
                <w:rFonts w:ascii="Cambria" w:hAnsi="Cambria" w:cstheme="minorHAnsi"/>
                <w:b/>
                <w:color w:val="000000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lastRenderedPageBreak/>
              <w:t>Databases</w:t>
            </w:r>
          </w:p>
        </w:tc>
        <w:tc>
          <w:tcPr>
            <w:tcW w:w="7645" w:type="dxa"/>
          </w:tcPr>
          <w:p w14:paraId="17C2E002" w14:textId="00A56A2D" w:rsidR="00722CC2" w:rsidRPr="00DF6F8E" w:rsidRDefault="00DF6F8E" w:rsidP="00DF6F8E">
            <w:pPr>
              <w:jc w:val="both"/>
              <w:rPr>
                <w:rFonts w:ascii="Cambria" w:hAnsi="Cambria" w:cstheme="minorHAnsi"/>
                <w:sz w:val="24"/>
              </w:rPr>
            </w:pPr>
            <w:r>
              <w:rPr>
                <w:rFonts w:ascii="Cambria" w:hAnsi="Cambria" w:cstheme="minorHAnsi"/>
                <w:b/>
                <w:color w:val="000000"/>
                <w:sz w:val="24"/>
              </w:rPr>
              <w:t xml:space="preserve">Oracle, </w:t>
            </w:r>
            <w:r w:rsidR="00466128">
              <w:rPr>
                <w:rFonts w:ascii="Cambria" w:hAnsi="Cambria" w:cstheme="minorHAnsi"/>
                <w:b/>
                <w:color w:val="000000"/>
                <w:sz w:val="24"/>
              </w:rPr>
              <w:t>MySQL</w:t>
            </w:r>
            <w:r w:rsidR="00466128" w:rsidRPr="00DF6F8E">
              <w:rPr>
                <w:rFonts w:ascii="Cambria" w:hAnsi="Cambria" w:cstheme="minorHAnsi"/>
                <w:b/>
                <w:color w:val="000000"/>
                <w:sz w:val="24"/>
              </w:rPr>
              <w:t>, PostgreSQL</w:t>
            </w:r>
            <w:r w:rsidR="00722CC2" w:rsidRPr="00DF6F8E">
              <w:rPr>
                <w:rFonts w:ascii="Cambria" w:hAnsi="Cambria" w:cstheme="minorHAnsi"/>
                <w:b/>
                <w:color w:val="000000"/>
                <w:sz w:val="24"/>
              </w:rPr>
              <w:t xml:space="preserve"> and Mongo DB</w:t>
            </w:r>
          </w:p>
        </w:tc>
      </w:tr>
      <w:tr w:rsidR="00722CC2" w:rsidRPr="00DF6F8E" w14:paraId="3F360FBE" w14:textId="77777777" w:rsidTr="00E134C0">
        <w:tc>
          <w:tcPr>
            <w:tcW w:w="3145" w:type="dxa"/>
          </w:tcPr>
          <w:p w14:paraId="394068AA" w14:textId="77777777" w:rsidR="00722CC2" w:rsidRPr="00DF6F8E" w:rsidRDefault="00722CC2" w:rsidP="00DF6F8E">
            <w:pPr>
              <w:spacing w:line="360" w:lineRule="auto"/>
              <w:contextualSpacing/>
              <w:jc w:val="both"/>
              <w:rPr>
                <w:rFonts w:ascii="Cambria" w:hAnsi="Cambria" w:cstheme="minorHAnsi"/>
                <w:b/>
                <w:color w:val="000000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Scripting Languages</w:t>
            </w:r>
          </w:p>
        </w:tc>
        <w:tc>
          <w:tcPr>
            <w:tcW w:w="7645" w:type="dxa"/>
          </w:tcPr>
          <w:p w14:paraId="76FC1171" w14:textId="77777777" w:rsidR="00722CC2" w:rsidRPr="00DF6F8E" w:rsidRDefault="00722CC2" w:rsidP="00DF6F8E">
            <w:pPr>
              <w:jc w:val="both"/>
              <w:rPr>
                <w:rFonts w:ascii="Cambria" w:hAnsi="Cambria" w:cstheme="minorHAnsi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JavaScript, Unix Shell Scripting</w:t>
            </w:r>
          </w:p>
        </w:tc>
      </w:tr>
      <w:tr w:rsidR="00E134C0" w:rsidRPr="00DF6F8E" w14:paraId="07193F03" w14:textId="77777777" w:rsidTr="00E134C0">
        <w:tc>
          <w:tcPr>
            <w:tcW w:w="3145" w:type="dxa"/>
          </w:tcPr>
          <w:p w14:paraId="1806B0E3" w14:textId="12DD01E3" w:rsidR="00E134C0" w:rsidRPr="00DF6F8E" w:rsidRDefault="00E134C0" w:rsidP="00DF6F8E">
            <w:pPr>
              <w:spacing w:line="360" w:lineRule="auto"/>
              <w:contextualSpacing/>
              <w:jc w:val="both"/>
              <w:rPr>
                <w:rFonts w:ascii="Cambria" w:hAnsi="Cambria" w:cstheme="minorHAnsi"/>
                <w:b/>
                <w:color w:val="000000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Version Control Tools</w:t>
            </w:r>
          </w:p>
        </w:tc>
        <w:tc>
          <w:tcPr>
            <w:tcW w:w="7645" w:type="dxa"/>
          </w:tcPr>
          <w:p w14:paraId="53BCA52B" w14:textId="25A6EFEB" w:rsidR="00E134C0" w:rsidRPr="00DF6F8E" w:rsidRDefault="00E134C0" w:rsidP="00DF6F8E">
            <w:pPr>
              <w:jc w:val="both"/>
              <w:rPr>
                <w:rFonts w:ascii="Cambria" w:hAnsi="Cambria" w:cstheme="minorHAnsi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SVN, GitHub</w:t>
            </w:r>
            <w:r>
              <w:rPr>
                <w:rFonts w:ascii="Cambria" w:hAnsi="Cambria" w:cstheme="minorHAnsi"/>
                <w:b/>
                <w:color w:val="000000"/>
                <w:sz w:val="24"/>
              </w:rPr>
              <w:t>.</w:t>
            </w:r>
          </w:p>
        </w:tc>
      </w:tr>
      <w:tr w:rsidR="00E134C0" w:rsidRPr="00DF6F8E" w14:paraId="7E4C40DF" w14:textId="77777777" w:rsidTr="00E134C0">
        <w:tc>
          <w:tcPr>
            <w:tcW w:w="3145" w:type="dxa"/>
          </w:tcPr>
          <w:p w14:paraId="6E930824" w14:textId="3BA473AA" w:rsidR="00E134C0" w:rsidRPr="00DF6F8E" w:rsidRDefault="00E134C0" w:rsidP="00DF6F8E">
            <w:pPr>
              <w:spacing w:line="360" w:lineRule="auto"/>
              <w:contextualSpacing/>
              <w:jc w:val="both"/>
              <w:rPr>
                <w:rFonts w:ascii="Cambria" w:hAnsi="Cambria" w:cstheme="minorHAnsi"/>
                <w:b/>
                <w:color w:val="000000"/>
                <w:sz w:val="24"/>
              </w:rPr>
            </w:pPr>
            <w:r w:rsidRPr="00DF6F8E">
              <w:rPr>
                <w:rFonts w:ascii="Cambria" w:hAnsi="Cambria" w:cstheme="minorHAnsi"/>
                <w:b/>
                <w:color w:val="000000"/>
                <w:sz w:val="24"/>
              </w:rPr>
              <w:t>Utility Tools</w:t>
            </w:r>
          </w:p>
        </w:tc>
        <w:tc>
          <w:tcPr>
            <w:tcW w:w="7645" w:type="dxa"/>
          </w:tcPr>
          <w:p w14:paraId="19AC33CF" w14:textId="2FF1AD94" w:rsidR="00E134C0" w:rsidRPr="00DF6F8E" w:rsidRDefault="00E134C0" w:rsidP="00E134C0">
            <w:pPr>
              <w:jc w:val="both"/>
              <w:rPr>
                <w:rFonts w:ascii="Cambria" w:hAnsi="Cambria" w:cstheme="minorHAnsi"/>
                <w:sz w:val="24"/>
              </w:rPr>
            </w:pPr>
            <w:r>
              <w:rPr>
                <w:rFonts w:ascii="Cambria" w:hAnsi="Cambria" w:cstheme="minorHAnsi"/>
                <w:b/>
                <w:bCs/>
                <w:color w:val="000000"/>
                <w:sz w:val="24"/>
              </w:rPr>
              <w:t xml:space="preserve">Eclipse, Apache Maven, </w:t>
            </w:r>
            <w:r w:rsidRPr="00DF6F8E">
              <w:rPr>
                <w:rFonts w:ascii="Cambria" w:hAnsi="Cambria" w:cstheme="minorHAnsi"/>
                <w:b/>
                <w:bCs/>
                <w:color w:val="000000"/>
                <w:sz w:val="24"/>
              </w:rPr>
              <w:t>SOAPUI, POSTMAN, Log4j</w:t>
            </w:r>
          </w:p>
        </w:tc>
      </w:tr>
      <w:tr w:rsidR="00E134C0" w:rsidRPr="00DF6F8E" w14:paraId="2BCB64F7" w14:textId="77777777" w:rsidTr="00E134C0">
        <w:tc>
          <w:tcPr>
            <w:tcW w:w="3145" w:type="dxa"/>
          </w:tcPr>
          <w:p w14:paraId="4E619F73" w14:textId="4B95AC2F" w:rsidR="00E134C0" w:rsidRPr="00DF6F8E" w:rsidRDefault="00E134C0" w:rsidP="00DF6F8E">
            <w:pPr>
              <w:spacing w:line="360" w:lineRule="auto"/>
              <w:contextualSpacing/>
              <w:jc w:val="both"/>
              <w:rPr>
                <w:rFonts w:ascii="Cambria" w:hAnsi="Cambria" w:cstheme="minorHAnsi"/>
                <w:b/>
                <w:color w:val="000000"/>
                <w:sz w:val="24"/>
              </w:rPr>
            </w:pPr>
            <w:r w:rsidRPr="00DF6F8E">
              <w:rPr>
                <w:rFonts w:ascii="Cambria" w:hAnsi="Cambria" w:cstheme="minorHAnsi"/>
                <w:b/>
                <w:bCs/>
                <w:color w:val="000000"/>
                <w:sz w:val="24"/>
              </w:rPr>
              <w:t>Testing/Build Tools</w:t>
            </w:r>
          </w:p>
        </w:tc>
        <w:tc>
          <w:tcPr>
            <w:tcW w:w="7645" w:type="dxa"/>
          </w:tcPr>
          <w:p w14:paraId="122EE31C" w14:textId="103DB424" w:rsidR="00E134C0" w:rsidRPr="00DF6F8E" w:rsidRDefault="00E134C0" w:rsidP="00DF6F8E">
            <w:pPr>
              <w:spacing w:line="360" w:lineRule="auto"/>
              <w:contextualSpacing/>
              <w:jc w:val="both"/>
              <w:rPr>
                <w:rFonts w:ascii="Cambria" w:hAnsi="Cambria" w:cstheme="minorHAnsi"/>
                <w:b/>
                <w:bCs/>
                <w:color w:val="000000"/>
                <w:sz w:val="24"/>
              </w:rPr>
            </w:pPr>
            <w:r w:rsidRPr="00DF6F8E">
              <w:rPr>
                <w:rFonts w:ascii="Cambria" w:hAnsi="Cambria" w:cstheme="minorHAnsi"/>
                <w:b/>
                <w:bCs/>
                <w:color w:val="000000"/>
                <w:sz w:val="24"/>
              </w:rPr>
              <w:t>Jenkins, Maven, Ant,</w:t>
            </w:r>
            <w:r>
              <w:rPr>
                <w:rFonts w:ascii="Cambria" w:hAnsi="Cambria" w:cstheme="minorHAnsi"/>
                <w:b/>
                <w:bCs/>
                <w:color w:val="000000"/>
                <w:sz w:val="24"/>
              </w:rPr>
              <w:t xml:space="preserve"> Protractor,</w:t>
            </w:r>
            <w:r w:rsidRPr="00DF6F8E">
              <w:rPr>
                <w:rFonts w:ascii="Cambria" w:hAnsi="Cambria" w:cstheme="minorHAnsi"/>
                <w:b/>
                <w:bCs/>
                <w:color w:val="000000"/>
                <w:sz w:val="24"/>
              </w:rPr>
              <w:t xml:space="preserve"> Junit and Jira</w:t>
            </w:r>
          </w:p>
        </w:tc>
      </w:tr>
    </w:tbl>
    <w:p w14:paraId="43D5A54D" w14:textId="77777777" w:rsidR="004204FC" w:rsidRPr="00DF6F8E" w:rsidRDefault="004204FC" w:rsidP="00DF6F8E">
      <w:pPr>
        <w:pStyle w:val="Heading2"/>
        <w:jc w:val="both"/>
        <w:rPr>
          <w:rFonts w:ascii="Cambria" w:hAnsi="Cambria" w:cstheme="minorHAnsi"/>
          <w:sz w:val="24"/>
          <w:szCs w:val="24"/>
        </w:rPr>
      </w:pPr>
      <w:r w:rsidRPr="00DF6F8E">
        <w:rPr>
          <w:rFonts w:ascii="Cambria" w:hAnsi="Cambria" w:cstheme="minorHAnsi"/>
          <w:sz w:val="24"/>
          <w:szCs w:val="24"/>
        </w:rPr>
        <w:t>Professional Experience</w:t>
      </w:r>
    </w:p>
    <w:p w14:paraId="76334599" w14:textId="77777777" w:rsidR="00F05A05" w:rsidRPr="00DF6F8E" w:rsidRDefault="00F05A05" w:rsidP="00DF6F8E">
      <w:pPr>
        <w:jc w:val="both"/>
        <w:rPr>
          <w:rFonts w:ascii="Cambria" w:hAnsi="Cambria" w:cstheme="minorHAnsi"/>
          <w:sz w:val="24"/>
        </w:rPr>
      </w:pPr>
    </w:p>
    <w:p w14:paraId="09F73129" w14:textId="77777777" w:rsidR="00E134C0" w:rsidRPr="00E134C0" w:rsidRDefault="00E134C0" w:rsidP="00E134C0">
      <w:pPr>
        <w:jc w:val="both"/>
        <w:rPr>
          <w:rFonts w:ascii="Cambria" w:hAnsi="Cambria" w:cstheme="minorHAnsi"/>
          <w:b/>
          <w:sz w:val="24"/>
        </w:rPr>
      </w:pPr>
      <w:r w:rsidRPr="00E134C0">
        <w:rPr>
          <w:rFonts w:ascii="Cambria" w:hAnsi="Cambria" w:cstheme="minorHAnsi"/>
          <w:b/>
          <w:sz w:val="24"/>
        </w:rPr>
        <w:t>Association of American Medical Colleges, Washington DC</w:t>
      </w:r>
    </w:p>
    <w:p w14:paraId="2117C174" w14:textId="1D0F8D27" w:rsidR="00E134C0" w:rsidRPr="00E134C0" w:rsidRDefault="00E134C0" w:rsidP="00E134C0">
      <w:pPr>
        <w:jc w:val="both"/>
        <w:rPr>
          <w:rFonts w:ascii="Cambria" w:hAnsi="Cambria" w:cstheme="minorHAnsi"/>
          <w:b/>
          <w:sz w:val="24"/>
        </w:rPr>
      </w:pPr>
      <w:r w:rsidRPr="00E134C0">
        <w:rPr>
          <w:rFonts w:ascii="Cambria" w:hAnsi="Cambria" w:cstheme="minorHAnsi"/>
          <w:b/>
          <w:sz w:val="24"/>
        </w:rPr>
        <w:t>May 2017 – Present</w:t>
      </w:r>
    </w:p>
    <w:p w14:paraId="27654C8B" w14:textId="77777777" w:rsidR="00E134C0" w:rsidRPr="00E134C0" w:rsidRDefault="00E134C0" w:rsidP="00E134C0">
      <w:pPr>
        <w:jc w:val="both"/>
        <w:rPr>
          <w:rFonts w:ascii="Cambria" w:hAnsi="Cambria" w:cstheme="minorHAnsi"/>
          <w:b/>
          <w:sz w:val="24"/>
        </w:rPr>
      </w:pPr>
      <w:r w:rsidRPr="00E134C0">
        <w:rPr>
          <w:rFonts w:ascii="Cambria" w:hAnsi="Cambria" w:cstheme="minorHAnsi"/>
          <w:b/>
          <w:sz w:val="24"/>
        </w:rPr>
        <w:t>Role: Software Engineer.</w:t>
      </w:r>
    </w:p>
    <w:p w14:paraId="74363C52" w14:textId="77777777" w:rsidR="00E134C0" w:rsidRPr="00E134C0" w:rsidRDefault="00E134C0" w:rsidP="00E134C0">
      <w:pPr>
        <w:jc w:val="both"/>
        <w:rPr>
          <w:rFonts w:ascii="Cambria" w:hAnsi="Cambria" w:cstheme="minorHAnsi"/>
          <w:sz w:val="24"/>
        </w:rPr>
      </w:pPr>
    </w:p>
    <w:p w14:paraId="5FB50F19" w14:textId="77777777" w:rsidR="00E134C0" w:rsidRDefault="00E134C0" w:rsidP="00E134C0">
      <w:pPr>
        <w:jc w:val="both"/>
        <w:rPr>
          <w:rFonts w:ascii="Cambria" w:hAnsi="Cambria" w:cstheme="minorHAnsi"/>
          <w:b/>
          <w:sz w:val="24"/>
        </w:rPr>
      </w:pPr>
      <w:r w:rsidRPr="00E134C0">
        <w:rPr>
          <w:rFonts w:ascii="Cambria" w:hAnsi="Cambria" w:cstheme="minorHAnsi"/>
          <w:b/>
          <w:sz w:val="24"/>
        </w:rPr>
        <w:t>Responsibilities:</w:t>
      </w:r>
    </w:p>
    <w:p w14:paraId="78A6DB6B" w14:textId="77777777" w:rsidR="00E134C0" w:rsidRPr="00E134C0" w:rsidRDefault="00E134C0" w:rsidP="00E134C0">
      <w:pPr>
        <w:jc w:val="both"/>
        <w:rPr>
          <w:rFonts w:ascii="Cambria" w:hAnsi="Cambria" w:cstheme="minorHAnsi"/>
          <w:b/>
          <w:sz w:val="24"/>
        </w:rPr>
      </w:pPr>
    </w:p>
    <w:p w14:paraId="40110EEB" w14:textId="7E68A4A1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 xml:space="preserve">Responsible  for  writing  J2EE  compliant  Java  code  for  application  development  effort  which  involved   working with </w:t>
      </w:r>
      <w:r w:rsidRPr="00E134C0">
        <w:rPr>
          <w:rFonts w:ascii="Cambria" w:hAnsi="Cambria" w:cstheme="minorHAnsi"/>
          <w:b/>
          <w:sz w:val="24"/>
        </w:rPr>
        <w:t>JSP</w:t>
      </w:r>
      <w:r w:rsidRPr="00E134C0">
        <w:rPr>
          <w:rFonts w:ascii="Cambria" w:hAnsi="Cambria" w:cstheme="minorHAnsi"/>
          <w:sz w:val="24"/>
        </w:rPr>
        <w:t xml:space="preserve">, </w:t>
      </w:r>
      <w:r w:rsidRPr="00E134C0">
        <w:rPr>
          <w:rFonts w:ascii="Cambria" w:hAnsi="Cambria" w:cstheme="minorHAnsi"/>
          <w:b/>
          <w:sz w:val="24"/>
        </w:rPr>
        <w:t>Servlets</w:t>
      </w:r>
      <w:r w:rsidRPr="00E134C0">
        <w:rPr>
          <w:rFonts w:ascii="Cambria" w:hAnsi="Cambria" w:cstheme="minorHAnsi"/>
          <w:sz w:val="24"/>
        </w:rPr>
        <w:t xml:space="preserve">, </w:t>
      </w:r>
      <w:r w:rsidRPr="00E134C0">
        <w:rPr>
          <w:rFonts w:ascii="Cambria" w:hAnsi="Cambria" w:cstheme="minorHAnsi"/>
          <w:b/>
          <w:sz w:val="24"/>
        </w:rPr>
        <w:t>JDBC</w:t>
      </w:r>
      <w:r w:rsidRPr="00E134C0">
        <w:rPr>
          <w:rFonts w:ascii="Cambria" w:hAnsi="Cambria" w:cstheme="minorHAnsi"/>
          <w:sz w:val="24"/>
        </w:rPr>
        <w:t xml:space="preserve">, </w:t>
      </w:r>
      <w:r w:rsidRPr="00E134C0">
        <w:rPr>
          <w:rFonts w:ascii="Cambria" w:hAnsi="Cambria" w:cstheme="minorHAnsi"/>
          <w:b/>
          <w:sz w:val="24"/>
        </w:rPr>
        <w:t>XML</w:t>
      </w:r>
      <w:r w:rsidRPr="00E134C0">
        <w:rPr>
          <w:rFonts w:ascii="Cambria" w:hAnsi="Cambria" w:cstheme="minorHAnsi"/>
          <w:sz w:val="24"/>
        </w:rPr>
        <w:t xml:space="preserve"> etc.</w:t>
      </w:r>
    </w:p>
    <w:p w14:paraId="6976293B" w14:textId="7CE90200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 xml:space="preserve">Involved in using </w:t>
      </w:r>
      <w:r w:rsidRPr="00E134C0">
        <w:rPr>
          <w:rFonts w:ascii="Cambria" w:hAnsi="Cambria" w:cstheme="minorHAnsi"/>
          <w:b/>
          <w:sz w:val="24"/>
        </w:rPr>
        <w:t>HTML, Java Script, Ext</w:t>
      </w:r>
      <w:r w:rsidR="00017D44">
        <w:rPr>
          <w:rFonts w:ascii="Cambria" w:hAnsi="Cambria" w:cstheme="minorHAnsi"/>
          <w:b/>
          <w:sz w:val="24"/>
        </w:rPr>
        <w:t xml:space="preserve"> </w:t>
      </w:r>
      <w:r w:rsidRPr="00E134C0">
        <w:rPr>
          <w:rFonts w:ascii="Cambria" w:hAnsi="Cambria" w:cstheme="minorHAnsi"/>
          <w:b/>
          <w:sz w:val="24"/>
        </w:rPr>
        <w:t>J</w:t>
      </w:r>
      <w:r w:rsidR="00074CF9">
        <w:rPr>
          <w:rFonts w:ascii="Cambria" w:hAnsi="Cambria" w:cstheme="minorHAnsi"/>
          <w:b/>
          <w:sz w:val="24"/>
        </w:rPr>
        <w:t>S</w:t>
      </w:r>
      <w:r w:rsidRPr="00E134C0">
        <w:rPr>
          <w:rFonts w:ascii="Cambria" w:hAnsi="Cambria" w:cstheme="minorHAnsi"/>
          <w:b/>
          <w:sz w:val="24"/>
        </w:rPr>
        <w:t>, JQUERY, JSP</w:t>
      </w:r>
      <w:r w:rsidRPr="00E134C0">
        <w:rPr>
          <w:rFonts w:ascii="Cambria" w:hAnsi="Cambria" w:cstheme="minorHAnsi"/>
          <w:sz w:val="24"/>
        </w:rPr>
        <w:t xml:space="preserve"> and </w:t>
      </w:r>
      <w:r>
        <w:rPr>
          <w:rFonts w:ascii="Cambria" w:hAnsi="Cambria" w:cstheme="minorHAnsi"/>
          <w:b/>
          <w:sz w:val="24"/>
        </w:rPr>
        <w:t>Angular</w:t>
      </w:r>
      <w:r w:rsidRPr="00E134C0">
        <w:rPr>
          <w:rFonts w:ascii="Cambria" w:hAnsi="Cambria" w:cstheme="minorHAnsi"/>
          <w:sz w:val="24"/>
        </w:rPr>
        <w:t>.</w:t>
      </w:r>
    </w:p>
    <w:p w14:paraId="7518B0CB" w14:textId="5678A94B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 xml:space="preserve">Deployed application code to production environment in </w:t>
      </w:r>
      <w:r w:rsidRPr="00017D44">
        <w:rPr>
          <w:rFonts w:ascii="Cambria" w:hAnsi="Cambria" w:cstheme="minorHAnsi"/>
          <w:b/>
          <w:sz w:val="24"/>
        </w:rPr>
        <w:t>Tomcat server</w:t>
      </w:r>
      <w:r w:rsidRPr="00E134C0">
        <w:rPr>
          <w:rFonts w:ascii="Cambria" w:hAnsi="Cambria" w:cstheme="minorHAnsi"/>
          <w:sz w:val="24"/>
        </w:rPr>
        <w:t>.</w:t>
      </w:r>
    </w:p>
    <w:p w14:paraId="4F435F52" w14:textId="35429605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 xml:space="preserve">Good experience with strong emphasis on Java /J2EE, JavaScript, Angular and </w:t>
      </w:r>
      <w:r w:rsidRPr="00017D44">
        <w:rPr>
          <w:rFonts w:ascii="Cambria" w:hAnsi="Cambria" w:cstheme="minorHAnsi"/>
          <w:b/>
          <w:sz w:val="24"/>
        </w:rPr>
        <w:t>PL/SQL</w:t>
      </w:r>
      <w:r w:rsidRPr="00E134C0">
        <w:rPr>
          <w:rFonts w:ascii="Cambria" w:hAnsi="Cambria" w:cstheme="minorHAnsi"/>
          <w:sz w:val="24"/>
        </w:rPr>
        <w:t>.</w:t>
      </w:r>
    </w:p>
    <w:p w14:paraId="66ACA521" w14:textId="1709C62D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>Experience with Agile Team Development and using JIRA.</w:t>
      </w:r>
    </w:p>
    <w:p w14:paraId="0847C2C0" w14:textId="6D046345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 xml:space="preserve">Involved in migration process of Database from Oracle 11g to </w:t>
      </w:r>
      <w:r w:rsidRPr="00017D44">
        <w:rPr>
          <w:rFonts w:ascii="Cambria" w:hAnsi="Cambria" w:cstheme="minorHAnsi"/>
          <w:b/>
          <w:sz w:val="24"/>
        </w:rPr>
        <w:t>Oracle 12c</w:t>
      </w:r>
      <w:r w:rsidRPr="00E134C0">
        <w:rPr>
          <w:rFonts w:ascii="Cambria" w:hAnsi="Cambria" w:cstheme="minorHAnsi"/>
          <w:sz w:val="24"/>
        </w:rPr>
        <w:t>.</w:t>
      </w:r>
    </w:p>
    <w:p w14:paraId="4406F879" w14:textId="5C612D60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>Participated in development of a well responsive single page application using AngularJS framework, JavaScript, and jQuery in conjunction with HTML5, CSS3 standards, with front-end UI team.</w:t>
      </w:r>
    </w:p>
    <w:p w14:paraId="5A7700B0" w14:textId="7E4971F7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>Used Angular framework to bind HTML (views) to JavaScript objects (models).</w:t>
      </w:r>
    </w:p>
    <w:p w14:paraId="22624BC3" w14:textId="2401404F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 xml:space="preserve">Experience  in  using  design  patterns  and  </w:t>
      </w:r>
      <w:r w:rsidR="00017D44">
        <w:rPr>
          <w:rFonts w:ascii="Cambria" w:hAnsi="Cambria" w:cstheme="minorHAnsi"/>
          <w:sz w:val="24"/>
        </w:rPr>
        <w:t>UI  frameworks  such  as  MVC</w:t>
      </w:r>
      <w:r w:rsidRPr="00E134C0">
        <w:rPr>
          <w:rFonts w:ascii="Cambria" w:hAnsi="Cambria" w:cstheme="minorHAnsi"/>
          <w:sz w:val="24"/>
        </w:rPr>
        <w:t xml:space="preserve">,  </w:t>
      </w:r>
      <w:r w:rsidRPr="00017D44">
        <w:rPr>
          <w:rFonts w:ascii="Cambria" w:hAnsi="Cambria" w:cstheme="minorHAnsi"/>
          <w:b/>
          <w:sz w:val="24"/>
        </w:rPr>
        <w:t>Hibernate</w:t>
      </w:r>
      <w:r w:rsidRPr="00E134C0">
        <w:rPr>
          <w:rFonts w:ascii="Cambria" w:hAnsi="Cambria" w:cstheme="minorHAnsi"/>
          <w:sz w:val="24"/>
        </w:rPr>
        <w:t xml:space="preserve">  and </w:t>
      </w:r>
      <w:r w:rsidRPr="00017D44">
        <w:rPr>
          <w:rFonts w:ascii="Cambria" w:hAnsi="Cambria" w:cstheme="minorHAnsi"/>
          <w:b/>
          <w:sz w:val="24"/>
        </w:rPr>
        <w:t>spring</w:t>
      </w:r>
      <w:r w:rsidRPr="00E134C0">
        <w:rPr>
          <w:rFonts w:ascii="Cambria" w:hAnsi="Cambria" w:cstheme="minorHAnsi"/>
          <w:sz w:val="24"/>
        </w:rPr>
        <w:t>.</w:t>
      </w:r>
    </w:p>
    <w:p w14:paraId="3A181AE1" w14:textId="592BFD82" w:rsidR="00E134C0" w:rsidRPr="00017D44" w:rsidRDefault="00E134C0" w:rsidP="00017D44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 xml:space="preserve">Implemented </w:t>
      </w:r>
      <w:r w:rsidRPr="00017D44">
        <w:rPr>
          <w:rFonts w:ascii="Cambria" w:hAnsi="Cambria" w:cstheme="minorHAnsi"/>
          <w:b/>
          <w:sz w:val="24"/>
        </w:rPr>
        <w:t>Object Oriented Programming</w:t>
      </w:r>
      <w:r w:rsidRPr="00E134C0">
        <w:rPr>
          <w:rFonts w:ascii="Cambria" w:hAnsi="Cambria" w:cstheme="minorHAnsi"/>
          <w:sz w:val="24"/>
        </w:rPr>
        <w:t xml:space="preserve">, </w:t>
      </w:r>
      <w:r w:rsidRPr="00017D44">
        <w:rPr>
          <w:rFonts w:ascii="Cambria" w:hAnsi="Cambria" w:cstheme="minorHAnsi"/>
          <w:b/>
          <w:sz w:val="24"/>
        </w:rPr>
        <w:t>Java Collections API</w:t>
      </w:r>
      <w:r w:rsidRPr="00E134C0">
        <w:rPr>
          <w:rFonts w:ascii="Cambria" w:hAnsi="Cambria" w:cstheme="minorHAnsi"/>
          <w:sz w:val="24"/>
        </w:rPr>
        <w:t xml:space="preserve"> and </w:t>
      </w:r>
      <w:r w:rsidRPr="00017D44">
        <w:rPr>
          <w:rFonts w:ascii="Cambria" w:hAnsi="Cambria" w:cstheme="minorHAnsi"/>
          <w:b/>
          <w:sz w:val="24"/>
        </w:rPr>
        <w:t>Algorithms</w:t>
      </w:r>
      <w:r w:rsidRPr="00E134C0">
        <w:rPr>
          <w:rFonts w:ascii="Cambria" w:hAnsi="Cambria" w:cstheme="minorHAnsi"/>
          <w:sz w:val="24"/>
        </w:rPr>
        <w:t xml:space="preserve">, </w:t>
      </w:r>
      <w:r w:rsidRPr="00017D44">
        <w:rPr>
          <w:rFonts w:ascii="Cambria" w:hAnsi="Cambria" w:cstheme="minorHAnsi"/>
          <w:b/>
          <w:sz w:val="24"/>
        </w:rPr>
        <w:t>SOA</w:t>
      </w:r>
      <w:r w:rsidRPr="00E134C0">
        <w:rPr>
          <w:rFonts w:ascii="Cambria" w:hAnsi="Cambria" w:cstheme="minorHAnsi"/>
          <w:sz w:val="24"/>
        </w:rPr>
        <w:t xml:space="preserve">, </w:t>
      </w:r>
      <w:r w:rsidRPr="00017D44">
        <w:rPr>
          <w:rFonts w:ascii="Cambria" w:hAnsi="Cambria" w:cstheme="minorHAnsi"/>
          <w:b/>
          <w:sz w:val="24"/>
        </w:rPr>
        <w:t>design patterns</w:t>
      </w:r>
      <w:r w:rsidRPr="00E134C0">
        <w:rPr>
          <w:rFonts w:ascii="Cambria" w:hAnsi="Cambria" w:cstheme="minorHAnsi"/>
          <w:sz w:val="24"/>
        </w:rPr>
        <w:t xml:space="preserve">, </w:t>
      </w:r>
      <w:r w:rsidRPr="00017D44">
        <w:rPr>
          <w:rFonts w:ascii="Cambria" w:hAnsi="Cambria" w:cstheme="minorHAnsi"/>
          <w:b/>
          <w:sz w:val="24"/>
        </w:rPr>
        <w:t xml:space="preserve">Multi- </w:t>
      </w:r>
      <w:r w:rsidR="00017D44" w:rsidRPr="00017D44">
        <w:rPr>
          <w:rFonts w:ascii="Cambria" w:hAnsi="Cambria" w:cstheme="minorHAnsi"/>
          <w:b/>
          <w:sz w:val="24"/>
        </w:rPr>
        <w:t>threading</w:t>
      </w:r>
      <w:r w:rsidR="00017D44" w:rsidRPr="00E134C0">
        <w:rPr>
          <w:rFonts w:ascii="Cambria" w:hAnsi="Cambria" w:cstheme="minorHAnsi"/>
          <w:sz w:val="24"/>
        </w:rPr>
        <w:t>.</w:t>
      </w:r>
    </w:p>
    <w:p w14:paraId="49CC0527" w14:textId="69755AF4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 xml:space="preserve">Used spring for Dependency Injection for plugging in the Hibernate DAO objects for the business layer. </w:t>
      </w:r>
    </w:p>
    <w:p w14:paraId="32EE73B9" w14:textId="562F392D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 xml:space="preserve">Worked with Hibernate for the use of relational databases structuring of the application. </w:t>
      </w:r>
    </w:p>
    <w:p w14:paraId="00DA4FC9" w14:textId="6CB15AD2" w:rsidR="00E134C0" w:rsidRP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 xml:space="preserve">Used JPA (Java Persistence API) along with Hibernate framework for implementing Test Classes. </w:t>
      </w:r>
    </w:p>
    <w:p w14:paraId="023B0E0E" w14:textId="77777777" w:rsidR="00E134C0" w:rsidRDefault="00E134C0" w:rsidP="00E134C0">
      <w:pPr>
        <w:pStyle w:val="ListParagraph"/>
        <w:numPr>
          <w:ilvl w:val="0"/>
          <w:numId w:val="19"/>
        </w:numPr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sz w:val="24"/>
        </w:rPr>
        <w:t>Used JMS Template to publish and Message Driven Bean (MDB) to subscribe from the JMS provider</w:t>
      </w:r>
    </w:p>
    <w:p w14:paraId="6F2DAC96" w14:textId="77777777" w:rsidR="00E134C0" w:rsidRDefault="00E134C0" w:rsidP="00E134C0">
      <w:pPr>
        <w:pStyle w:val="ListParagraph"/>
        <w:ind w:left="540"/>
        <w:rPr>
          <w:rFonts w:ascii="Cambria" w:hAnsi="Cambria" w:cstheme="minorHAnsi"/>
          <w:sz w:val="24"/>
        </w:rPr>
      </w:pPr>
    </w:p>
    <w:p w14:paraId="2A348F5D" w14:textId="77777777" w:rsidR="00E134C0" w:rsidRDefault="00E134C0" w:rsidP="00E134C0">
      <w:pPr>
        <w:pStyle w:val="ListParagraph"/>
        <w:ind w:left="540"/>
        <w:rPr>
          <w:rFonts w:ascii="Cambria" w:hAnsi="Cambria" w:cstheme="minorHAnsi"/>
          <w:sz w:val="24"/>
        </w:rPr>
      </w:pPr>
    </w:p>
    <w:p w14:paraId="21D73C31" w14:textId="2E96EDCD" w:rsidR="00F32DA7" w:rsidRPr="00E134C0" w:rsidRDefault="00E134C0" w:rsidP="00E134C0">
      <w:pPr>
        <w:pStyle w:val="ListParagraph"/>
        <w:ind w:left="540"/>
        <w:rPr>
          <w:rFonts w:ascii="Cambria" w:hAnsi="Cambria" w:cstheme="minorHAnsi"/>
          <w:sz w:val="24"/>
        </w:rPr>
      </w:pPr>
      <w:r w:rsidRPr="00E134C0">
        <w:rPr>
          <w:rFonts w:ascii="Cambria" w:hAnsi="Cambria" w:cstheme="minorHAnsi"/>
          <w:b/>
          <w:sz w:val="24"/>
        </w:rPr>
        <w:t>Environment:</w:t>
      </w:r>
      <w:r w:rsidRPr="00E134C0">
        <w:rPr>
          <w:rFonts w:ascii="Cambria" w:hAnsi="Cambria" w:cstheme="minorHAnsi"/>
          <w:sz w:val="24"/>
        </w:rPr>
        <w:t xml:space="preserve"> Java , JSP, JQuery, JSON, Spring IOC, Spring MVC, Spring AOP, Spring ORM, JAXB, XML, JAX- WS, SOAP Web Services, RESTful web.</w:t>
      </w:r>
    </w:p>
    <w:p w14:paraId="592CDADF" w14:textId="77777777" w:rsidR="00F32DA7" w:rsidRDefault="00F32DA7" w:rsidP="00DF6F8E">
      <w:pPr>
        <w:jc w:val="both"/>
        <w:rPr>
          <w:rFonts w:ascii="Cambria" w:hAnsi="Cambria" w:cstheme="minorHAnsi"/>
          <w:sz w:val="24"/>
        </w:rPr>
      </w:pPr>
    </w:p>
    <w:p w14:paraId="07A93C6C" w14:textId="77777777" w:rsidR="00017D44" w:rsidRDefault="00017D44" w:rsidP="00DF6F8E">
      <w:pPr>
        <w:jc w:val="both"/>
        <w:rPr>
          <w:rFonts w:ascii="Cambria" w:hAnsi="Cambria" w:cstheme="minorHAnsi"/>
          <w:sz w:val="24"/>
        </w:rPr>
      </w:pPr>
    </w:p>
    <w:p w14:paraId="51E4B53A" w14:textId="77777777" w:rsidR="00691C5D" w:rsidRDefault="00691C5D" w:rsidP="00DF6F8E">
      <w:pPr>
        <w:jc w:val="both"/>
        <w:rPr>
          <w:rFonts w:ascii="Cambria" w:hAnsi="Cambria" w:cstheme="minorHAnsi"/>
          <w:sz w:val="24"/>
        </w:rPr>
      </w:pPr>
    </w:p>
    <w:p w14:paraId="4E0965C2" w14:textId="77777777" w:rsidR="00691C5D" w:rsidRDefault="00691C5D" w:rsidP="00DF6F8E">
      <w:pPr>
        <w:jc w:val="both"/>
        <w:rPr>
          <w:rFonts w:ascii="Cambria" w:hAnsi="Cambria" w:cstheme="minorHAnsi"/>
          <w:sz w:val="24"/>
        </w:rPr>
      </w:pPr>
    </w:p>
    <w:p w14:paraId="5991AEB3" w14:textId="77777777" w:rsidR="00691C5D" w:rsidRPr="00DF6F8E" w:rsidRDefault="00691C5D" w:rsidP="00DF6F8E">
      <w:pPr>
        <w:jc w:val="both"/>
        <w:rPr>
          <w:rFonts w:ascii="Cambria" w:hAnsi="Cambria" w:cstheme="minorHAnsi"/>
          <w:sz w:val="24"/>
        </w:rPr>
      </w:pPr>
    </w:p>
    <w:p w14:paraId="4A91ADAA" w14:textId="77777777" w:rsidR="00E134C0" w:rsidRDefault="00FD0412" w:rsidP="00DF6F8E">
      <w:pPr>
        <w:jc w:val="both"/>
        <w:rPr>
          <w:rFonts w:ascii="Cambria" w:hAnsi="Cambria" w:cstheme="minorHAnsi"/>
          <w:b/>
          <w:sz w:val="24"/>
        </w:rPr>
      </w:pPr>
      <w:r w:rsidRPr="00DF6F8E">
        <w:rPr>
          <w:rFonts w:ascii="Cambria" w:hAnsi="Cambria" w:cstheme="minorHAnsi"/>
          <w:b/>
          <w:sz w:val="24"/>
        </w:rPr>
        <w:lastRenderedPageBreak/>
        <w:t>Verizon, Atlanta, GA</w:t>
      </w:r>
      <w:r w:rsidR="00680B65" w:rsidRPr="00DF6F8E">
        <w:rPr>
          <w:rFonts w:ascii="Cambria" w:hAnsi="Cambria" w:cstheme="minorHAnsi"/>
          <w:b/>
          <w:sz w:val="24"/>
        </w:rPr>
        <w:tab/>
      </w:r>
      <w:r w:rsidR="00680B65" w:rsidRPr="00DF6F8E">
        <w:rPr>
          <w:rFonts w:ascii="Cambria" w:hAnsi="Cambria" w:cstheme="minorHAnsi"/>
          <w:b/>
          <w:sz w:val="24"/>
        </w:rPr>
        <w:tab/>
      </w:r>
      <w:r w:rsidR="00680B65" w:rsidRPr="00DF6F8E">
        <w:rPr>
          <w:rFonts w:ascii="Cambria" w:hAnsi="Cambria" w:cstheme="minorHAnsi"/>
          <w:b/>
          <w:sz w:val="24"/>
        </w:rPr>
        <w:tab/>
      </w:r>
      <w:r w:rsidR="00680B65" w:rsidRPr="00DF6F8E">
        <w:rPr>
          <w:rFonts w:ascii="Cambria" w:hAnsi="Cambria" w:cstheme="minorHAnsi"/>
          <w:b/>
          <w:sz w:val="24"/>
        </w:rPr>
        <w:tab/>
      </w:r>
      <w:r w:rsidR="004F0D76" w:rsidRPr="00DF6F8E">
        <w:rPr>
          <w:rFonts w:ascii="Cambria" w:hAnsi="Cambria" w:cstheme="minorHAnsi"/>
          <w:b/>
          <w:sz w:val="24"/>
        </w:rPr>
        <w:t xml:space="preserve">                            </w:t>
      </w:r>
    </w:p>
    <w:p w14:paraId="28D58A42" w14:textId="33EC5D14" w:rsidR="00680B65" w:rsidRPr="00DF6F8E" w:rsidRDefault="00017D44" w:rsidP="00DF6F8E">
      <w:pPr>
        <w:jc w:val="both"/>
        <w:rPr>
          <w:rFonts w:ascii="Cambria" w:hAnsi="Cambria" w:cstheme="minorHAnsi"/>
          <w:b/>
          <w:sz w:val="24"/>
        </w:rPr>
      </w:pPr>
      <w:r>
        <w:rPr>
          <w:rFonts w:ascii="Cambria" w:hAnsi="Cambria" w:cstheme="minorHAnsi"/>
          <w:b/>
          <w:sz w:val="24"/>
        </w:rPr>
        <w:t>Oct</w:t>
      </w:r>
      <w:r w:rsidR="004F0D76" w:rsidRPr="00DF6F8E">
        <w:rPr>
          <w:rFonts w:ascii="Cambria" w:hAnsi="Cambria" w:cstheme="minorHAnsi"/>
          <w:b/>
          <w:sz w:val="24"/>
        </w:rPr>
        <w:t xml:space="preserve"> 201</w:t>
      </w:r>
      <w:r>
        <w:rPr>
          <w:rFonts w:ascii="Cambria" w:hAnsi="Cambria" w:cstheme="minorHAnsi"/>
          <w:b/>
          <w:sz w:val="24"/>
        </w:rPr>
        <w:t>6</w:t>
      </w:r>
      <w:r w:rsidR="00680B65" w:rsidRPr="00DF6F8E">
        <w:rPr>
          <w:rFonts w:ascii="Cambria" w:hAnsi="Cambria" w:cstheme="minorHAnsi"/>
          <w:b/>
          <w:sz w:val="24"/>
        </w:rPr>
        <w:t xml:space="preserve"> </w:t>
      </w:r>
      <w:r>
        <w:rPr>
          <w:rFonts w:ascii="Cambria" w:hAnsi="Cambria" w:cstheme="minorHAnsi"/>
          <w:b/>
          <w:sz w:val="24"/>
        </w:rPr>
        <w:t>–</w:t>
      </w:r>
      <w:r w:rsidR="00680B65" w:rsidRPr="00DF6F8E">
        <w:rPr>
          <w:rFonts w:ascii="Cambria" w:hAnsi="Cambria" w:cstheme="minorHAnsi"/>
          <w:b/>
          <w:sz w:val="24"/>
        </w:rPr>
        <w:t xml:space="preserve"> </w:t>
      </w:r>
      <w:r w:rsidR="007011A3">
        <w:rPr>
          <w:rFonts w:ascii="Cambria" w:hAnsi="Cambria" w:cstheme="minorHAnsi"/>
          <w:b/>
          <w:sz w:val="24"/>
        </w:rPr>
        <w:t>April</w:t>
      </w:r>
      <w:r>
        <w:rPr>
          <w:rFonts w:ascii="Cambria" w:hAnsi="Cambria" w:cstheme="minorHAnsi"/>
          <w:b/>
          <w:sz w:val="24"/>
        </w:rPr>
        <w:t xml:space="preserve"> 2017</w:t>
      </w:r>
    </w:p>
    <w:p w14:paraId="2325D960" w14:textId="32613E3B" w:rsidR="00680B65" w:rsidRPr="00DF6F8E" w:rsidRDefault="00680B65" w:rsidP="00DF6F8E">
      <w:pPr>
        <w:jc w:val="both"/>
        <w:rPr>
          <w:rFonts w:ascii="Cambria" w:hAnsi="Cambria" w:cstheme="minorHAnsi"/>
          <w:b/>
          <w:sz w:val="24"/>
        </w:rPr>
      </w:pPr>
      <w:r w:rsidRPr="00DF6F8E">
        <w:rPr>
          <w:rFonts w:ascii="Cambria" w:hAnsi="Cambria" w:cstheme="minorHAnsi"/>
          <w:b/>
          <w:sz w:val="24"/>
        </w:rPr>
        <w:t xml:space="preserve">Role: Full Stack Developer </w:t>
      </w:r>
    </w:p>
    <w:p w14:paraId="7E10F1B7" w14:textId="77777777" w:rsidR="00680B65" w:rsidRPr="00DF6F8E" w:rsidRDefault="00680B65" w:rsidP="00DF6F8E">
      <w:pPr>
        <w:jc w:val="both"/>
        <w:rPr>
          <w:rFonts w:ascii="Cambria" w:hAnsi="Cambria" w:cstheme="minorHAnsi"/>
          <w:sz w:val="24"/>
        </w:rPr>
      </w:pPr>
    </w:p>
    <w:p w14:paraId="6B16025F" w14:textId="6006D3DC" w:rsidR="00680B65" w:rsidRPr="00DF6F8E" w:rsidRDefault="00680B65" w:rsidP="00017D44">
      <w:pPr>
        <w:pStyle w:val="ListBullet"/>
      </w:pPr>
      <w:r w:rsidRPr="00DF6F8E">
        <w:t xml:space="preserve">Proactively involved in design and implementation phase of Software Development Life Cycle (SDLC) and used </w:t>
      </w:r>
      <w:r w:rsidR="00017D44" w:rsidRPr="00DF6F8E">
        <w:rPr>
          <w:b/>
        </w:rPr>
        <w:t>agile</w:t>
      </w:r>
      <w:r w:rsidRPr="00DF6F8E">
        <w:rPr>
          <w:b/>
        </w:rPr>
        <w:t xml:space="preserve"> </w:t>
      </w:r>
      <w:r w:rsidRPr="00DF6F8E">
        <w:t>methodology (SCRUM) during project development.</w:t>
      </w:r>
    </w:p>
    <w:p w14:paraId="4665F152" w14:textId="77777777" w:rsidR="00680B65" w:rsidRPr="00DF6F8E" w:rsidRDefault="00680B65" w:rsidP="00017D44">
      <w:pPr>
        <w:pStyle w:val="ListBullet"/>
      </w:pPr>
      <w:r w:rsidRPr="00DF6F8E">
        <w:t xml:space="preserve">Developed </w:t>
      </w:r>
      <w:r w:rsidRPr="00DF6F8E">
        <w:rPr>
          <w:b/>
        </w:rPr>
        <w:t>Spring MVC framework and DAO</w:t>
      </w:r>
      <w:r w:rsidRPr="00DF6F8E">
        <w:t xml:space="preserve"> to communicate with the database. </w:t>
      </w:r>
    </w:p>
    <w:p w14:paraId="4FE7A58A" w14:textId="77777777" w:rsidR="00680B65" w:rsidRPr="00DF6F8E" w:rsidRDefault="00680B65" w:rsidP="00017D44">
      <w:pPr>
        <w:pStyle w:val="ListBullet"/>
      </w:pPr>
      <w:r w:rsidRPr="00DF6F8E">
        <w:t xml:space="preserve">Developed Several UI Screens for the Customer </w:t>
      </w:r>
      <w:r w:rsidR="004D1107" w:rsidRPr="00DF6F8E">
        <w:t>Login</w:t>
      </w:r>
      <w:r w:rsidRPr="00DF6F8E">
        <w:t xml:space="preserve"> Module using </w:t>
      </w:r>
      <w:r w:rsidRPr="00DF6F8E">
        <w:rPr>
          <w:b/>
        </w:rPr>
        <w:t xml:space="preserve">HTML5, jQuery </w:t>
      </w:r>
      <w:r w:rsidRPr="00DF6F8E">
        <w:t>and</w:t>
      </w:r>
      <w:r w:rsidRPr="00DF6F8E">
        <w:rPr>
          <w:b/>
        </w:rPr>
        <w:t xml:space="preserve"> AJAX</w:t>
      </w:r>
      <w:r w:rsidRPr="00DF6F8E">
        <w:t xml:space="preserve"> for developing presentation Views and handling multiple requests.</w:t>
      </w:r>
    </w:p>
    <w:p w14:paraId="04C6754E" w14:textId="77777777" w:rsidR="00680B65" w:rsidRPr="00DF6F8E" w:rsidRDefault="00680B65" w:rsidP="00017D44">
      <w:pPr>
        <w:pStyle w:val="ListBullet"/>
      </w:pPr>
      <w:r w:rsidRPr="00DF6F8E">
        <w:t xml:space="preserve">Involved in describing </w:t>
      </w:r>
      <w:r w:rsidRPr="00DF6F8E">
        <w:rPr>
          <w:b/>
        </w:rPr>
        <w:t>Controller</w:t>
      </w:r>
      <w:r w:rsidRPr="00DF6F8E">
        <w:t xml:space="preserve"> for the Views using </w:t>
      </w:r>
      <w:r w:rsidRPr="00DF6F8E">
        <w:rPr>
          <w:b/>
        </w:rPr>
        <w:t xml:space="preserve">Angular JS </w:t>
      </w:r>
      <w:r w:rsidRPr="00DF6F8E">
        <w:t xml:space="preserve">to handle databinding between model and views. Developed layout of Web Pages using </w:t>
      </w:r>
      <w:r w:rsidRPr="00DF6F8E">
        <w:rPr>
          <w:b/>
        </w:rPr>
        <w:t>Tiles and CSS</w:t>
      </w:r>
      <w:r w:rsidRPr="00DF6F8E">
        <w:t>.</w:t>
      </w:r>
    </w:p>
    <w:p w14:paraId="4C8EE077" w14:textId="77777777" w:rsidR="00680B65" w:rsidRPr="00DF6F8E" w:rsidRDefault="00680B65" w:rsidP="00017D44">
      <w:pPr>
        <w:pStyle w:val="ListBullet"/>
      </w:pPr>
      <w:r w:rsidRPr="00DF6F8E">
        <w:t xml:space="preserve">Developed Various </w:t>
      </w:r>
      <w:r w:rsidRPr="00DF6F8E">
        <w:rPr>
          <w:b/>
        </w:rPr>
        <w:t xml:space="preserve">SOAP </w:t>
      </w:r>
      <w:r w:rsidRPr="00DF6F8E">
        <w:t>based</w:t>
      </w:r>
      <w:r w:rsidRPr="00DF6F8E">
        <w:rPr>
          <w:b/>
        </w:rPr>
        <w:t xml:space="preserve"> Web Services </w:t>
      </w:r>
      <w:r w:rsidRPr="00DF6F8E">
        <w:t>using</w:t>
      </w:r>
      <w:r w:rsidRPr="00DF6F8E">
        <w:rPr>
          <w:b/>
        </w:rPr>
        <w:t xml:space="preserve"> JAX-WS </w:t>
      </w:r>
      <w:r w:rsidRPr="00DF6F8E">
        <w:t xml:space="preserve">with the help of </w:t>
      </w:r>
      <w:r w:rsidRPr="00DF6F8E">
        <w:rPr>
          <w:b/>
        </w:rPr>
        <w:t xml:space="preserve">Apache CXF </w:t>
      </w:r>
      <w:r w:rsidRPr="00DF6F8E">
        <w:t>framework.</w:t>
      </w:r>
    </w:p>
    <w:p w14:paraId="204618BD" w14:textId="77777777" w:rsidR="00680B65" w:rsidRPr="00DF6F8E" w:rsidRDefault="00680B65" w:rsidP="00017D44">
      <w:pPr>
        <w:pStyle w:val="ListBullet"/>
      </w:pPr>
      <w:r w:rsidRPr="00DF6F8E">
        <w:t xml:space="preserve">Used </w:t>
      </w:r>
      <w:r w:rsidRPr="00DF6F8E">
        <w:rPr>
          <w:b/>
        </w:rPr>
        <w:t>SOAP UI</w:t>
      </w:r>
      <w:r w:rsidRPr="00DF6F8E">
        <w:t xml:space="preserve"> to test the request and response of the Application.</w:t>
      </w:r>
    </w:p>
    <w:p w14:paraId="0FE007E8" w14:textId="77A8E856" w:rsidR="006A68F2" w:rsidRPr="00017D44" w:rsidRDefault="00680B65" w:rsidP="00017D44">
      <w:pPr>
        <w:pStyle w:val="ListBullet"/>
      </w:pPr>
      <w:r w:rsidRPr="00DF6F8E">
        <w:t xml:space="preserve">Replaced the Time taking Stored Procedures with </w:t>
      </w:r>
      <w:r w:rsidRPr="00DF6F8E">
        <w:rPr>
          <w:b/>
        </w:rPr>
        <w:t>Hibernate HQL</w:t>
      </w:r>
      <w:r w:rsidRPr="00DF6F8E">
        <w:t xml:space="preserve"> queries and </w:t>
      </w:r>
      <w:r w:rsidRPr="00DF6F8E">
        <w:rPr>
          <w:b/>
        </w:rPr>
        <w:t xml:space="preserve">SPRING Web MVC Framework </w:t>
      </w:r>
      <w:r w:rsidRPr="00DF6F8E">
        <w:t>was used to develop Business Logic.</w:t>
      </w:r>
    </w:p>
    <w:p w14:paraId="209C011C" w14:textId="77777777" w:rsidR="00680B65" w:rsidRPr="00DF6F8E" w:rsidRDefault="00680B65" w:rsidP="00017D44">
      <w:pPr>
        <w:pStyle w:val="ListBullet"/>
      </w:pPr>
      <w:r w:rsidRPr="00DF6F8E">
        <w:t xml:space="preserve">Created </w:t>
      </w:r>
      <w:r w:rsidRPr="00DF6F8E">
        <w:rPr>
          <w:b/>
        </w:rPr>
        <w:t>PL/SQL</w:t>
      </w:r>
      <w:r w:rsidRPr="00DF6F8E">
        <w:t> </w:t>
      </w:r>
      <w:r w:rsidRPr="00DF6F8E">
        <w:rPr>
          <w:b/>
          <w:bCs/>
          <w:bdr w:val="none" w:sz="0" w:space="0" w:color="auto" w:frame="1"/>
        </w:rPr>
        <w:t>stored procedures, functions and packages</w:t>
      </w:r>
      <w:r w:rsidRPr="00DF6F8E">
        <w:t> for moving the data from staging area to data mart.</w:t>
      </w:r>
    </w:p>
    <w:p w14:paraId="1BE360FF" w14:textId="77777777" w:rsidR="00680B65" w:rsidRPr="00DF6F8E" w:rsidRDefault="00680B65" w:rsidP="00017D44">
      <w:pPr>
        <w:pStyle w:val="ListBullet"/>
      </w:pPr>
      <w:r w:rsidRPr="00DF6F8E">
        <w:t xml:space="preserve">Used </w:t>
      </w:r>
      <w:r w:rsidRPr="00DF6F8E">
        <w:rPr>
          <w:b/>
        </w:rPr>
        <w:t xml:space="preserve">JSP, AJAX </w:t>
      </w:r>
      <w:r w:rsidRPr="00DF6F8E">
        <w:t xml:space="preserve">and </w:t>
      </w:r>
      <w:r w:rsidRPr="00DF6F8E">
        <w:rPr>
          <w:b/>
        </w:rPr>
        <w:t>jQuery</w:t>
      </w:r>
      <w:r w:rsidRPr="00DF6F8E">
        <w:t xml:space="preserve"> to make the frontend components interact with the </w:t>
      </w:r>
      <w:r w:rsidRPr="00DF6F8E">
        <w:rPr>
          <w:b/>
        </w:rPr>
        <w:t>JavaScript</w:t>
      </w:r>
      <w:r w:rsidRPr="00DF6F8E">
        <w:t xml:space="preserve"> functions to add dynamism to the web pages at the client side.</w:t>
      </w:r>
    </w:p>
    <w:p w14:paraId="7D0CD799" w14:textId="77777777" w:rsidR="00680B65" w:rsidRPr="00DF6F8E" w:rsidRDefault="00680B65" w:rsidP="00017D44">
      <w:pPr>
        <w:pStyle w:val="ListBullet"/>
      </w:pPr>
      <w:r w:rsidRPr="00DF6F8E">
        <w:t>Used the J2EE design patterns like Value Object Pattern, Singleton, Factory Method and DAO.</w:t>
      </w:r>
    </w:p>
    <w:p w14:paraId="70B7F4ED" w14:textId="2FA2FCAF" w:rsidR="00680B65" w:rsidRPr="00DF6F8E" w:rsidRDefault="00680B65" w:rsidP="00017D44">
      <w:pPr>
        <w:pStyle w:val="ListBullet"/>
      </w:pPr>
      <w:r w:rsidRPr="00DF6F8E">
        <w:t xml:space="preserve">Used </w:t>
      </w:r>
      <w:r w:rsidRPr="00DF6F8E">
        <w:rPr>
          <w:b/>
        </w:rPr>
        <w:t>Oracle</w:t>
      </w:r>
      <w:r w:rsidRPr="00DF6F8E">
        <w:t>1</w:t>
      </w:r>
      <w:r w:rsidR="00017D44">
        <w:t>1</w:t>
      </w:r>
      <w:r w:rsidRPr="00DF6F8E">
        <w:t xml:space="preserve">g Server for database Storage and Deployment was done using </w:t>
      </w:r>
      <w:r w:rsidRPr="00DF6F8E">
        <w:rPr>
          <w:b/>
        </w:rPr>
        <w:t xml:space="preserve">Apache Tomcat </w:t>
      </w:r>
      <w:r w:rsidR="00017D44">
        <w:rPr>
          <w:b/>
        </w:rPr>
        <w:t>8</w:t>
      </w:r>
      <w:r w:rsidRPr="00DF6F8E">
        <w:rPr>
          <w:b/>
        </w:rPr>
        <w:t>.0</w:t>
      </w:r>
      <w:r w:rsidRPr="00DF6F8E">
        <w:t xml:space="preserve">.  </w:t>
      </w:r>
    </w:p>
    <w:p w14:paraId="5C3C1B1C" w14:textId="77777777" w:rsidR="00680B65" w:rsidRPr="00DF6F8E" w:rsidRDefault="00680B65" w:rsidP="00017D44">
      <w:pPr>
        <w:pStyle w:val="ListBullet"/>
      </w:pPr>
      <w:r w:rsidRPr="00DF6F8E">
        <w:rPr>
          <w:b/>
        </w:rPr>
        <w:t>GIT</w:t>
      </w:r>
      <w:r w:rsidRPr="00DF6F8E">
        <w:t xml:space="preserve"> was used as version control system.</w:t>
      </w:r>
    </w:p>
    <w:p w14:paraId="08E8FA7C" w14:textId="77777777" w:rsidR="00680B65" w:rsidRPr="00DF6F8E" w:rsidRDefault="00680B65" w:rsidP="00017D44">
      <w:pPr>
        <w:pStyle w:val="ListBullet"/>
      </w:pPr>
      <w:r w:rsidRPr="00DF6F8E">
        <w:t xml:space="preserve">Wrote the </w:t>
      </w:r>
      <w:r w:rsidRPr="00DF6F8E">
        <w:rPr>
          <w:b/>
        </w:rPr>
        <w:t>ANT Scripts</w:t>
      </w:r>
      <w:r w:rsidRPr="00DF6F8E">
        <w:t xml:space="preserve"> for </w:t>
      </w:r>
      <w:r w:rsidRPr="00DF6F8E">
        <w:rPr>
          <w:b/>
        </w:rPr>
        <w:t>BUILD</w:t>
      </w:r>
      <w:r w:rsidRPr="00DF6F8E">
        <w:t xml:space="preserve"> and </w:t>
      </w:r>
      <w:r w:rsidRPr="00DF6F8E">
        <w:rPr>
          <w:b/>
        </w:rPr>
        <w:t>DEPLOYMENT</w:t>
      </w:r>
      <w:r w:rsidRPr="00DF6F8E">
        <w:t xml:space="preserve"> of the application.</w:t>
      </w:r>
    </w:p>
    <w:p w14:paraId="7E806FE4" w14:textId="77777777" w:rsidR="00680B65" w:rsidRPr="00DF6F8E" w:rsidRDefault="00680B65" w:rsidP="00017D44">
      <w:pPr>
        <w:pStyle w:val="ListBullet"/>
      </w:pPr>
      <w:r w:rsidRPr="00DF6F8E">
        <w:t xml:space="preserve">Worked on creating </w:t>
      </w:r>
      <w:r w:rsidRPr="00DF6F8E">
        <w:rPr>
          <w:b/>
        </w:rPr>
        <w:t>AWS EC2 instances</w:t>
      </w:r>
      <w:r w:rsidRPr="00DF6F8E">
        <w:t xml:space="preserve"> and extensively used other services like </w:t>
      </w:r>
      <w:r w:rsidRPr="00DF6F8E">
        <w:rPr>
          <w:b/>
        </w:rPr>
        <w:t>S3, Cloud Watch, RDS, and Auto Scaling</w:t>
      </w:r>
      <w:r w:rsidRPr="00DF6F8E">
        <w:t xml:space="preserve"> etc.</w:t>
      </w:r>
    </w:p>
    <w:p w14:paraId="5A696C9D" w14:textId="77777777" w:rsidR="00680B65" w:rsidRPr="00DF6F8E" w:rsidRDefault="00680B65" w:rsidP="00017D44">
      <w:pPr>
        <w:pStyle w:val="ListBullet"/>
      </w:pPr>
      <w:r w:rsidRPr="00DF6F8E">
        <w:t xml:space="preserve">Project Tracking was done with the help of </w:t>
      </w:r>
      <w:r w:rsidRPr="00DF6F8E">
        <w:rPr>
          <w:b/>
        </w:rPr>
        <w:t>JIRA</w:t>
      </w:r>
      <w:r w:rsidRPr="00DF6F8E">
        <w:t xml:space="preserve"> and </w:t>
      </w:r>
      <w:r w:rsidRPr="00DF6F8E">
        <w:rPr>
          <w:b/>
        </w:rPr>
        <w:t>Scrum Do</w:t>
      </w:r>
      <w:r w:rsidRPr="00DF6F8E">
        <w:t xml:space="preserve">, performed Continues integration by creating various Jobs with the help of </w:t>
      </w:r>
      <w:r w:rsidRPr="00DF6F8E">
        <w:rPr>
          <w:b/>
        </w:rPr>
        <w:t>Jenkins</w:t>
      </w:r>
      <w:r w:rsidRPr="00DF6F8E">
        <w:t>.</w:t>
      </w:r>
    </w:p>
    <w:p w14:paraId="19789CE0" w14:textId="77777777" w:rsidR="00680B65" w:rsidRPr="00DF6F8E" w:rsidRDefault="00680B65" w:rsidP="00017D44">
      <w:pPr>
        <w:pStyle w:val="ListBullet"/>
      </w:pPr>
      <w:r w:rsidRPr="00DF6F8E">
        <w:t xml:space="preserve">Was Involved in Code Reviews of all Modules and Provided Support to resolve issues at the time of </w:t>
      </w:r>
      <w:r w:rsidRPr="00DF6F8E">
        <w:rPr>
          <w:b/>
        </w:rPr>
        <w:t xml:space="preserve">Deployment </w:t>
      </w:r>
      <w:r w:rsidRPr="00DF6F8E">
        <w:t>so that project went smoothly into Production.</w:t>
      </w:r>
    </w:p>
    <w:p w14:paraId="4C7918C0" w14:textId="77777777" w:rsidR="00680B65" w:rsidRPr="00DF6F8E" w:rsidRDefault="00680B65" w:rsidP="00017D44">
      <w:pPr>
        <w:pStyle w:val="ListBullet"/>
        <w:rPr>
          <w:b/>
        </w:rPr>
      </w:pPr>
      <w:r w:rsidRPr="00DF6F8E">
        <w:t xml:space="preserve">Performed unit testing using </w:t>
      </w:r>
      <w:r w:rsidRPr="00DF6F8E">
        <w:rPr>
          <w:b/>
        </w:rPr>
        <w:t>Junit</w:t>
      </w:r>
      <w:r w:rsidRPr="00DF6F8E">
        <w:t>.</w:t>
      </w:r>
    </w:p>
    <w:p w14:paraId="5CB74BF9" w14:textId="77777777" w:rsidR="00680B65" w:rsidRPr="00DF6F8E" w:rsidRDefault="00680B65" w:rsidP="00DF6F8E">
      <w:pPr>
        <w:widowControl w:val="0"/>
        <w:suppressAutoHyphens/>
        <w:spacing w:before="60" w:line="276" w:lineRule="auto"/>
        <w:ind w:left="720"/>
        <w:contextualSpacing/>
        <w:jc w:val="both"/>
        <w:rPr>
          <w:rFonts w:ascii="Cambria" w:hAnsi="Cambria" w:cstheme="minorHAnsi"/>
          <w:b/>
          <w:sz w:val="24"/>
        </w:rPr>
      </w:pPr>
    </w:p>
    <w:p w14:paraId="7EEA8192" w14:textId="39D0FF92" w:rsidR="00680B65" w:rsidRPr="00DF6F8E" w:rsidRDefault="00680B65" w:rsidP="00017D44">
      <w:pPr>
        <w:pStyle w:val="ListBullet"/>
        <w:numPr>
          <w:ilvl w:val="0"/>
          <w:numId w:val="0"/>
        </w:numPr>
        <w:ind w:left="216"/>
      </w:pPr>
      <w:r w:rsidRPr="00DF6F8E">
        <w:rPr>
          <w:b/>
        </w:rPr>
        <w:t xml:space="preserve">Environment: </w:t>
      </w:r>
      <w:r w:rsidRPr="00DF6F8E">
        <w:t>Java/J2EE, Python, Spring MVC, H</w:t>
      </w:r>
      <w:r w:rsidR="00017D44">
        <w:t>ibernate, SOAP, REST Services,</w:t>
      </w:r>
      <w:r w:rsidRPr="00DF6F8E">
        <w:t xml:space="preserve"> EJB, AngularJS, JQuery, HTML 5, CSS, JSP, AJAX, AWS Services (EC</w:t>
      </w:r>
      <w:r w:rsidR="004D1107" w:rsidRPr="00DF6F8E">
        <w:t>2, Cloud</w:t>
      </w:r>
      <w:r w:rsidRPr="00DF6F8E">
        <w:t xml:space="preserve"> Watch, RDS, </w:t>
      </w:r>
      <w:r w:rsidR="004D1107" w:rsidRPr="00DF6F8E">
        <w:t>Auto Scaling)</w:t>
      </w:r>
      <w:r w:rsidRPr="00DF6F8E">
        <w:t xml:space="preserve">, Apache Tomcat, Oracle, JIRA, Jenkins, </w:t>
      </w:r>
      <w:r w:rsidR="00017D44">
        <w:t>GIT, Junit, UNIX, ANT, Eclipse.</w:t>
      </w:r>
    </w:p>
    <w:p w14:paraId="0579B062" w14:textId="77777777" w:rsidR="005219CC" w:rsidRPr="00DF6F8E" w:rsidRDefault="005219CC" w:rsidP="00DF6F8E">
      <w:pPr>
        <w:spacing w:line="276" w:lineRule="auto"/>
        <w:jc w:val="both"/>
        <w:rPr>
          <w:rFonts w:ascii="Cambria" w:hAnsi="Cambria" w:cstheme="minorHAnsi"/>
          <w:b/>
          <w:bCs/>
          <w:sz w:val="24"/>
        </w:rPr>
      </w:pPr>
    </w:p>
    <w:p w14:paraId="28705A46" w14:textId="43EFE2EB" w:rsidR="005219CC" w:rsidRPr="00DF6F8E" w:rsidRDefault="00C35C0E" w:rsidP="00C35C0E">
      <w:pPr>
        <w:tabs>
          <w:tab w:val="left" w:pos="1524"/>
        </w:tabs>
        <w:spacing w:line="276" w:lineRule="auto"/>
        <w:jc w:val="both"/>
        <w:rPr>
          <w:rFonts w:ascii="Cambria" w:hAnsi="Cambria" w:cstheme="minorHAnsi"/>
          <w:b/>
          <w:bCs/>
          <w:sz w:val="24"/>
        </w:rPr>
      </w:pPr>
      <w:r>
        <w:rPr>
          <w:rFonts w:ascii="Cambria" w:hAnsi="Cambria" w:cstheme="minorHAnsi"/>
          <w:b/>
          <w:bCs/>
          <w:sz w:val="24"/>
        </w:rPr>
        <w:tab/>
      </w:r>
    </w:p>
    <w:p w14:paraId="2669B9FB" w14:textId="2865F01B" w:rsidR="00017D44" w:rsidRDefault="00017D44" w:rsidP="00DF6F8E">
      <w:pPr>
        <w:spacing w:line="276" w:lineRule="auto"/>
        <w:jc w:val="both"/>
        <w:rPr>
          <w:rFonts w:ascii="Cambria" w:hAnsi="Cambria" w:cstheme="minorHAnsi"/>
          <w:b/>
          <w:sz w:val="24"/>
        </w:rPr>
      </w:pPr>
      <w:r>
        <w:rPr>
          <w:rFonts w:ascii="Cambria" w:hAnsi="Cambria" w:cstheme="minorHAnsi"/>
          <w:b/>
          <w:sz w:val="24"/>
        </w:rPr>
        <w:t>American Express</w:t>
      </w:r>
      <w:r w:rsidR="00E006D2" w:rsidRPr="00DF6F8E">
        <w:rPr>
          <w:rFonts w:ascii="Cambria" w:hAnsi="Cambria" w:cstheme="minorHAnsi"/>
          <w:b/>
          <w:bCs/>
          <w:sz w:val="24"/>
        </w:rPr>
        <w:t xml:space="preserve">, </w:t>
      </w:r>
      <w:r>
        <w:rPr>
          <w:rFonts w:ascii="Cambria" w:hAnsi="Cambria" w:cstheme="minorHAnsi"/>
          <w:b/>
          <w:sz w:val="24"/>
        </w:rPr>
        <w:t>Phoenix</w:t>
      </w:r>
      <w:r w:rsidR="00E006D2" w:rsidRPr="00DF6F8E">
        <w:rPr>
          <w:rFonts w:ascii="Cambria" w:hAnsi="Cambria" w:cstheme="minorHAnsi"/>
          <w:b/>
          <w:sz w:val="24"/>
        </w:rPr>
        <w:t xml:space="preserve">, </w:t>
      </w:r>
      <w:r>
        <w:rPr>
          <w:rFonts w:ascii="Cambria" w:hAnsi="Cambria" w:cstheme="minorHAnsi"/>
          <w:b/>
          <w:sz w:val="24"/>
        </w:rPr>
        <w:t>AZ</w:t>
      </w:r>
      <w:r w:rsidR="00E006D2" w:rsidRPr="00DF6F8E">
        <w:rPr>
          <w:rFonts w:ascii="Cambria" w:hAnsi="Cambria" w:cstheme="minorHAnsi"/>
          <w:b/>
          <w:sz w:val="24"/>
        </w:rPr>
        <w:t xml:space="preserve">               </w:t>
      </w:r>
    </w:p>
    <w:p w14:paraId="7943EB85" w14:textId="7FA46C64" w:rsidR="004F0D76" w:rsidRPr="00DF6F8E" w:rsidRDefault="00770B69" w:rsidP="00DF6F8E">
      <w:pPr>
        <w:spacing w:line="276" w:lineRule="auto"/>
        <w:jc w:val="both"/>
        <w:rPr>
          <w:rFonts w:ascii="Cambria" w:hAnsi="Cambria" w:cstheme="minorHAnsi"/>
          <w:b/>
          <w:sz w:val="24"/>
        </w:rPr>
      </w:pPr>
      <w:r>
        <w:rPr>
          <w:rFonts w:ascii="Cambria" w:hAnsi="Cambria" w:cstheme="minorHAnsi"/>
          <w:b/>
          <w:sz w:val="24"/>
        </w:rPr>
        <w:t>June</w:t>
      </w:r>
      <w:r w:rsidR="00017D44">
        <w:rPr>
          <w:rFonts w:ascii="Cambria" w:hAnsi="Cambria" w:cstheme="minorHAnsi"/>
          <w:b/>
          <w:sz w:val="24"/>
        </w:rPr>
        <w:t xml:space="preserve"> </w:t>
      </w:r>
      <w:r w:rsidR="00C35E18" w:rsidRPr="00DF6F8E">
        <w:rPr>
          <w:rFonts w:ascii="Cambria" w:hAnsi="Cambria" w:cstheme="minorHAnsi"/>
          <w:b/>
          <w:sz w:val="24"/>
        </w:rPr>
        <w:t>201</w:t>
      </w:r>
      <w:r w:rsidR="00017D44">
        <w:rPr>
          <w:rFonts w:ascii="Cambria" w:hAnsi="Cambria" w:cstheme="minorHAnsi"/>
          <w:b/>
          <w:sz w:val="24"/>
        </w:rPr>
        <w:t>5</w:t>
      </w:r>
      <w:r>
        <w:rPr>
          <w:rFonts w:ascii="Cambria" w:hAnsi="Cambria" w:cstheme="minorHAnsi"/>
          <w:b/>
          <w:sz w:val="24"/>
        </w:rPr>
        <w:t xml:space="preserve"> – Sep</w:t>
      </w:r>
      <w:r w:rsidR="002E19E1">
        <w:rPr>
          <w:rFonts w:ascii="Cambria" w:hAnsi="Cambria" w:cstheme="minorHAnsi"/>
          <w:b/>
          <w:sz w:val="24"/>
        </w:rPr>
        <w:t xml:space="preserve"> </w:t>
      </w:r>
      <w:r w:rsidR="004F0D76" w:rsidRPr="00DF6F8E">
        <w:rPr>
          <w:rFonts w:ascii="Cambria" w:hAnsi="Cambria" w:cstheme="minorHAnsi"/>
          <w:b/>
          <w:sz w:val="24"/>
        </w:rPr>
        <w:t>201</w:t>
      </w:r>
      <w:r>
        <w:rPr>
          <w:rFonts w:ascii="Cambria" w:hAnsi="Cambria" w:cstheme="minorHAnsi"/>
          <w:b/>
          <w:sz w:val="24"/>
        </w:rPr>
        <w:t>6</w:t>
      </w:r>
    </w:p>
    <w:p w14:paraId="3DAF4115" w14:textId="77777777" w:rsidR="004F0D76" w:rsidRPr="00DF6F8E" w:rsidRDefault="004F0D76" w:rsidP="00DF6F8E">
      <w:pPr>
        <w:spacing w:line="276" w:lineRule="auto"/>
        <w:ind w:left="-29"/>
        <w:jc w:val="both"/>
        <w:rPr>
          <w:rFonts w:ascii="Cambria" w:hAnsi="Cambria" w:cstheme="minorHAnsi"/>
          <w:b/>
          <w:sz w:val="24"/>
        </w:rPr>
      </w:pPr>
      <w:r w:rsidRPr="00DF6F8E">
        <w:rPr>
          <w:rFonts w:ascii="Cambria" w:hAnsi="Cambria" w:cstheme="minorHAnsi"/>
          <w:b/>
          <w:sz w:val="24"/>
        </w:rPr>
        <w:t>Role: Java Developer</w:t>
      </w:r>
    </w:p>
    <w:p w14:paraId="07608E89" w14:textId="77777777" w:rsidR="00542C09" w:rsidRPr="00DF6F8E" w:rsidRDefault="00542C09" w:rsidP="00DF6F8E">
      <w:pPr>
        <w:jc w:val="both"/>
        <w:rPr>
          <w:rFonts w:ascii="Cambria" w:hAnsi="Cambria" w:cstheme="minorHAnsi"/>
          <w:sz w:val="24"/>
        </w:rPr>
      </w:pPr>
    </w:p>
    <w:p w14:paraId="6A930F6D" w14:textId="706A9B33" w:rsidR="00EF75F4" w:rsidRPr="00DF6F8E" w:rsidRDefault="00EF75F4" w:rsidP="00017D44">
      <w:pPr>
        <w:pStyle w:val="ListBullet"/>
      </w:pPr>
      <w:r w:rsidRPr="00DF6F8E">
        <w:t xml:space="preserve">Developed various J2EE components like Servlets, </w:t>
      </w:r>
      <w:r w:rsidR="002E19E1">
        <w:rPr>
          <w:b/>
        </w:rPr>
        <w:t>JSP, JSTL, AJAX</w:t>
      </w:r>
      <w:r w:rsidRPr="00DF6F8E">
        <w:rPr>
          <w:b/>
        </w:rPr>
        <w:t>, JNDI</w:t>
      </w:r>
      <w:r w:rsidRPr="00DF6F8E">
        <w:t xml:space="preserve">, </w:t>
      </w:r>
      <w:r w:rsidR="002E19E1" w:rsidRPr="002E19E1">
        <w:rPr>
          <w:b/>
        </w:rPr>
        <w:t>and JMS</w:t>
      </w:r>
      <w:r w:rsidR="002E19E1">
        <w:t>.</w:t>
      </w:r>
    </w:p>
    <w:p w14:paraId="26C3C43B" w14:textId="77777777" w:rsidR="00EF75F4" w:rsidRPr="00DF6F8E" w:rsidRDefault="00EF75F4" w:rsidP="00017D44">
      <w:pPr>
        <w:pStyle w:val="ListBullet"/>
      </w:pPr>
      <w:r w:rsidRPr="00DF6F8E">
        <w:t xml:space="preserve">Used </w:t>
      </w:r>
      <w:r w:rsidRPr="00DF6F8E">
        <w:rPr>
          <w:b/>
        </w:rPr>
        <w:t>Struts/MVC</w:t>
      </w:r>
      <w:r w:rsidRPr="00DF6F8E">
        <w:t xml:space="preserve"> framework to enable the interactions between JSP/View layer and implemented different design patterns with J2EE. </w:t>
      </w:r>
    </w:p>
    <w:p w14:paraId="3F4BDA09" w14:textId="77777777" w:rsidR="00EF75F4" w:rsidRPr="00DF6F8E" w:rsidRDefault="00EF75F4" w:rsidP="00017D44">
      <w:pPr>
        <w:pStyle w:val="ListBullet"/>
      </w:pPr>
      <w:r w:rsidRPr="00DF6F8E">
        <w:t xml:space="preserve">Implemented business layer using </w:t>
      </w:r>
      <w:r w:rsidRPr="00DF6F8E">
        <w:rPr>
          <w:b/>
        </w:rPr>
        <w:t>Core java</w:t>
      </w:r>
      <w:r w:rsidRPr="00DF6F8E">
        <w:t xml:space="preserve">, </w:t>
      </w:r>
      <w:r w:rsidRPr="00DF6F8E">
        <w:rPr>
          <w:b/>
        </w:rPr>
        <w:t>Spring Beans</w:t>
      </w:r>
      <w:r w:rsidRPr="00DF6F8E">
        <w:t xml:space="preserve"> using dependency injection, Spring annotations, Spring Web-flow components. </w:t>
      </w:r>
    </w:p>
    <w:p w14:paraId="2FC2678E" w14:textId="77777777" w:rsidR="00EF75F4" w:rsidRPr="00DF6F8E" w:rsidRDefault="00EF75F4" w:rsidP="00017D44">
      <w:pPr>
        <w:pStyle w:val="ListBullet"/>
      </w:pPr>
      <w:r w:rsidRPr="00DF6F8E">
        <w:lastRenderedPageBreak/>
        <w:t xml:space="preserve">Used Spring Boot for building applications along with Spring Initializer and bootstrapping the build configuration for a Boot-based web application </w:t>
      </w:r>
    </w:p>
    <w:p w14:paraId="500B757F" w14:textId="77777777" w:rsidR="00EF75F4" w:rsidRPr="00DF6F8E" w:rsidRDefault="00EF75F4" w:rsidP="00017D44">
      <w:pPr>
        <w:pStyle w:val="ListBullet"/>
      </w:pPr>
      <w:r w:rsidRPr="00DF6F8E">
        <w:t xml:space="preserve">Data Operations were performed using Spring ORM wiring with </w:t>
      </w:r>
      <w:r w:rsidRPr="00DF6F8E">
        <w:rPr>
          <w:b/>
        </w:rPr>
        <w:t>Hibernate</w:t>
      </w:r>
    </w:p>
    <w:p w14:paraId="54BB43AE" w14:textId="77777777" w:rsidR="00EF75F4" w:rsidRPr="00DF6F8E" w:rsidRDefault="00EF75F4" w:rsidP="00017D44">
      <w:pPr>
        <w:pStyle w:val="ListBullet"/>
      </w:pPr>
      <w:r w:rsidRPr="00DF6F8E">
        <w:t xml:space="preserve">Designed and developed JSP pages using </w:t>
      </w:r>
      <w:r w:rsidRPr="00DF6F8E">
        <w:rPr>
          <w:b/>
        </w:rPr>
        <w:t>Spring MVC</w:t>
      </w:r>
      <w:r w:rsidRPr="00DF6F8E">
        <w:t xml:space="preserve"> framework and also created Spring MVC components like Dispatch servlets, configure Request mapping annotation controllers, view resolver components </w:t>
      </w:r>
    </w:p>
    <w:p w14:paraId="2F205FC6" w14:textId="77777777" w:rsidR="00EF75F4" w:rsidRPr="00DF6F8E" w:rsidRDefault="00EF75F4" w:rsidP="00017D44">
      <w:pPr>
        <w:pStyle w:val="ListBullet"/>
      </w:pPr>
      <w:r w:rsidRPr="00DF6F8E">
        <w:t xml:space="preserve">Involved in design and development of server side layer using </w:t>
      </w:r>
      <w:r w:rsidRPr="00DF6F8E">
        <w:rPr>
          <w:b/>
        </w:rPr>
        <w:t>JSP, JDBC, EJB</w:t>
      </w:r>
      <w:r w:rsidRPr="00DF6F8E">
        <w:t xml:space="preserve"> and </w:t>
      </w:r>
      <w:r w:rsidRPr="00DF6F8E">
        <w:rPr>
          <w:b/>
        </w:rPr>
        <w:t>DAO</w:t>
      </w:r>
      <w:r w:rsidRPr="00DF6F8E">
        <w:t xml:space="preserve"> patterns using Eclipse IDE. </w:t>
      </w:r>
    </w:p>
    <w:p w14:paraId="0807088C" w14:textId="3F231287" w:rsidR="00EF75F4" w:rsidRPr="00DF6F8E" w:rsidRDefault="00EF75F4" w:rsidP="00017D44">
      <w:pPr>
        <w:pStyle w:val="ListBullet"/>
      </w:pPr>
      <w:r w:rsidRPr="00DF6F8E">
        <w:t xml:space="preserve">Developed server-side services using Java, </w:t>
      </w:r>
      <w:r w:rsidR="002E19E1" w:rsidRPr="00DF6F8E">
        <w:t>spring</w:t>
      </w:r>
      <w:r w:rsidRPr="00DF6F8E">
        <w:t>, Web Services (</w:t>
      </w:r>
      <w:r w:rsidRPr="00DF6F8E">
        <w:rPr>
          <w:b/>
        </w:rPr>
        <w:t>SOAP, Restful, WSDL, JAXB, JAX-RPC</w:t>
      </w:r>
      <w:r w:rsidRPr="00DF6F8E">
        <w:t xml:space="preserve">). </w:t>
      </w:r>
    </w:p>
    <w:p w14:paraId="10DF9FA1" w14:textId="77777777" w:rsidR="00EF75F4" w:rsidRPr="00DF6F8E" w:rsidRDefault="00EF75F4" w:rsidP="00017D44">
      <w:pPr>
        <w:pStyle w:val="ListBullet"/>
      </w:pPr>
      <w:r w:rsidRPr="00DF6F8E">
        <w:t xml:space="preserve">Used JSP for presentation layer, developed high performance object/relational persistence and query service for entire application utilizing Hibernate and wrote POJO Classes files for Hibernate Object-To-Relational Mapping. </w:t>
      </w:r>
    </w:p>
    <w:p w14:paraId="6DFBA2E0" w14:textId="77777777" w:rsidR="00EF75F4" w:rsidRPr="00DF6F8E" w:rsidRDefault="00EF75F4" w:rsidP="00017D44">
      <w:pPr>
        <w:pStyle w:val="ListBullet"/>
      </w:pPr>
      <w:r w:rsidRPr="00DF6F8E">
        <w:t xml:space="preserve">Implemented features like logging, user session validation using </w:t>
      </w:r>
      <w:r w:rsidRPr="00DF6F8E">
        <w:rPr>
          <w:b/>
        </w:rPr>
        <w:t>Spring-AOP</w:t>
      </w:r>
      <w:r w:rsidRPr="00DF6F8E">
        <w:t xml:space="preserve"> module and </w:t>
      </w:r>
      <w:r w:rsidRPr="00DF6F8E">
        <w:rPr>
          <w:b/>
        </w:rPr>
        <w:t>Spring IOC.</w:t>
      </w:r>
    </w:p>
    <w:p w14:paraId="3FD5FA00" w14:textId="77777777" w:rsidR="00EF75F4" w:rsidRPr="00DF6F8E" w:rsidRDefault="00EF75F4" w:rsidP="00017D44">
      <w:pPr>
        <w:pStyle w:val="ListBullet"/>
      </w:pPr>
      <w:r w:rsidRPr="00DF6F8E">
        <w:t xml:space="preserve">Deployed entity beans on </w:t>
      </w:r>
      <w:r w:rsidRPr="00DF6F8E">
        <w:rPr>
          <w:b/>
        </w:rPr>
        <w:t>WebSphere</w:t>
      </w:r>
      <w:r w:rsidRPr="00DF6F8E">
        <w:t xml:space="preserve"> Application Server. </w:t>
      </w:r>
    </w:p>
    <w:p w14:paraId="0EE4A64C" w14:textId="77777777" w:rsidR="00EF75F4" w:rsidRPr="00DF6F8E" w:rsidRDefault="00EF75F4" w:rsidP="00017D44">
      <w:pPr>
        <w:pStyle w:val="ListBullet"/>
      </w:pPr>
      <w:r w:rsidRPr="00DF6F8E">
        <w:t xml:space="preserve">Configure, Deploy and Manage IBM WebSphere 9.0 client runtimes in order to provide test environment. </w:t>
      </w:r>
    </w:p>
    <w:p w14:paraId="74CC7258" w14:textId="77777777" w:rsidR="00805D2C" w:rsidRPr="00DF6F8E" w:rsidRDefault="00EF75F4" w:rsidP="00017D44">
      <w:pPr>
        <w:pStyle w:val="ListBullet"/>
      </w:pPr>
      <w:r w:rsidRPr="00DF6F8E">
        <w:t xml:space="preserve">Developed various Database interaction objects by implementing the DAO patterns and </w:t>
      </w:r>
    </w:p>
    <w:p w14:paraId="624B97C6" w14:textId="77777777" w:rsidR="00EF75F4" w:rsidRPr="00DF6F8E" w:rsidRDefault="00EF75F4" w:rsidP="00017D44">
      <w:pPr>
        <w:pStyle w:val="ListBullet"/>
      </w:pPr>
      <w:r w:rsidRPr="00DF6F8E">
        <w:t xml:space="preserve">Involved in coding, maintaining, and administering Servlets, and JSP components to be deployed on a WebSphere Application server. </w:t>
      </w:r>
    </w:p>
    <w:p w14:paraId="090A5FE0" w14:textId="77777777" w:rsidR="00EF75F4" w:rsidRPr="00DF6F8E" w:rsidRDefault="00EF75F4" w:rsidP="00017D44">
      <w:pPr>
        <w:pStyle w:val="ListBullet"/>
      </w:pPr>
      <w:r w:rsidRPr="00DF6F8E">
        <w:t xml:space="preserve">Used Log4j to provide central logging facility, comes under singleton design pattern and used to monitor the error logs and used GIT as version control tool </w:t>
      </w:r>
    </w:p>
    <w:p w14:paraId="6E0CB8CA" w14:textId="77777777" w:rsidR="00EF75F4" w:rsidRPr="00DF6F8E" w:rsidRDefault="00EF75F4" w:rsidP="00017D44">
      <w:pPr>
        <w:pStyle w:val="ListBullet"/>
      </w:pPr>
      <w:r w:rsidRPr="00DF6F8E">
        <w:t xml:space="preserve">Used </w:t>
      </w:r>
      <w:r w:rsidRPr="00DF6F8E">
        <w:rPr>
          <w:b/>
        </w:rPr>
        <w:t>Oracle11g</w:t>
      </w:r>
      <w:r w:rsidRPr="00DF6F8E">
        <w:t xml:space="preserve"> database for tables creation and involved in writing SQL queries using Joins and Stored Procedures. </w:t>
      </w:r>
    </w:p>
    <w:p w14:paraId="791A01DC" w14:textId="77777777" w:rsidR="00EF75F4" w:rsidRPr="00DF6F8E" w:rsidRDefault="00EF75F4" w:rsidP="00017D44">
      <w:pPr>
        <w:pStyle w:val="ListBullet"/>
      </w:pPr>
      <w:r w:rsidRPr="00DF6F8E">
        <w:t xml:space="preserve">Experienced in collaborating with senior backend and senior mobile developers in an Agile &amp;Scrum Methodology with little supervision </w:t>
      </w:r>
    </w:p>
    <w:p w14:paraId="75C64516" w14:textId="77777777" w:rsidR="00EF75F4" w:rsidRPr="00DF6F8E" w:rsidRDefault="00EF75F4" w:rsidP="00017D44">
      <w:pPr>
        <w:pStyle w:val="ListBullet"/>
      </w:pPr>
      <w:r w:rsidRPr="00DF6F8E">
        <w:t xml:space="preserve">Extensively used XSD for validations of XML transfer to the different Web Services. </w:t>
      </w:r>
    </w:p>
    <w:p w14:paraId="52555A0C" w14:textId="77777777" w:rsidR="00EF75F4" w:rsidRPr="00DF6F8E" w:rsidRDefault="00EF75F4" w:rsidP="00017D44">
      <w:pPr>
        <w:pStyle w:val="ListBullet"/>
      </w:pPr>
      <w:r w:rsidRPr="00DF6F8E">
        <w:t xml:space="preserve">The backend is supported by Oracle 11g and Hibernate is used as the ORM tool. </w:t>
      </w:r>
    </w:p>
    <w:p w14:paraId="2F6C5E58" w14:textId="77777777" w:rsidR="00EF75F4" w:rsidRPr="00DF6F8E" w:rsidRDefault="00EF75F4" w:rsidP="00017D44">
      <w:pPr>
        <w:pStyle w:val="ListBullet"/>
        <w:numPr>
          <w:ilvl w:val="0"/>
          <w:numId w:val="0"/>
        </w:numPr>
        <w:ind w:left="216"/>
      </w:pPr>
    </w:p>
    <w:p w14:paraId="6B6C2398" w14:textId="4AF0B0EC" w:rsidR="004204FC" w:rsidRPr="00DF6F8E" w:rsidRDefault="00EF75F4" w:rsidP="00017D44">
      <w:pPr>
        <w:pStyle w:val="ListBullet"/>
        <w:numPr>
          <w:ilvl w:val="0"/>
          <w:numId w:val="0"/>
        </w:numPr>
      </w:pPr>
      <w:r w:rsidRPr="00DF6F8E">
        <w:rPr>
          <w:b/>
        </w:rPr>
        <w:t>Environment</w:t>
      </w:r>
      <w:r w:rsidRPr="00DF6F8E">
        <w:t>: Java, JDK,</w:t>
      </w:r>
      <w:r w:rsidR="002E19E1">
        <w:t xml:space="preserve"> J2EE, Servlets, MVC, WebLogic,</w:t>
      </w:r>
      <w:r w:rsidRPr="00DF6F8E">
        <w:t xml:space="preserve"> EJB, JSP, Struts, Spring, Spring Boot, Spring MVC, Spring DAO, Spring AOP, Spring </w:t>
      </w:r>
      <w:r w:rsidR="00074CF9" w:rsidRPr="00DF6F8E">
        <w:t>Micro services</w:t>
      </w:r>
      <w:r w:rsidRPr="00DF6F8E">
        <w:t>, JPA, Hibernate, XML, Multi-Threading, Web Services, WebSphere HTML5, CSS3, JQuery, SO</w:t>
      </w:r>
      <w:r w:rsidR="00E006D2" w:rsidRPr="00DF6F8E">
        <w:t>AP, Log4j, GIT, JUNIT. Eclipse</w:t>
      </w:r>
      <w:r w:rsidR="002E19E1">
        <w:t>.</w:t>
      </w:r>
    </w:p>
    <w:p w14:paraId="2E9E5EF4" w14:textId="77777777" w:rsidR="00CD66FD" w:rsidRPr="00DF6F8E" w:rsidRDefault="00CD66FD" w:rsidP="00DF6F8E">
      <w:pPr>
        <w:jc w:val="both"/>
        <w:rPr>
          <w:rFonts w:ascii="Cambria" w:hAnsi="Cambria" w:cstheme="minorHAnsi"/>
          <w:sz w:val="24"/>
        </w:rPr>
      </w:pPr>
    </w:p>
    <w:p w14:paraId="336DC4DB" w14:textId="074289BC" w:rsidR="002F0783" w:rsidRPr="002F0783" w:rsidRDefault="002F0783" w:rsidP="002F0783">
      <w:pPr>
        <w:jc w:val="both"/>
        <w:rPr>
          <w:rFonts w:ascii="Cambria" w:hAnsi="Cambria" w:cstheme="minorHAnsi"/>
          <w:b/>
          <w:sz w:val="24"/>
        </w:rPr>
      </w:pPr>
      <w:proofErr w:type="spellStart"/>
      <w:r w:rsidRPr="002F0783">
        <w:rPr>
          <w:rFonts w:ascii="Cambria" w:hAnsi="Cambria" w:cstheme="minorHAnsi"/>
          <w:b/>
          <w:sz w:val="24"/>
        </w:rPr>
        <w:t>Lince</w:t>
      </w:r>
      <w:proofErr w:type="spellEnd"/>
      <w:r w:rsidRPr="002F0783">
        <w:rPr>
          <w:rFonts w:ascii="Cambria" w:hAnsi="Cambria" w:cstheme="minorHAnsi"/>
          <w:b/>
          <w:sz w:val="24"/>
        </w:rPr>
        <w:t xml:space="preserve"> </w:t>
      </w:r>
      <w:r w:rsidR="00C37061" w:rsidRPr="002F0783">
        <w:rPr>
          <w:rFonts w:ascii="Cambria" w:hAnsi="Cambria" w:cstheme="minorHAnsi"/>
          <w:b/>
          <w:sz w:val="24"/>
        </w:rPr>
        <w:t>Soft Solutions</w:t>
      </w:r>
      <w:r w:rsidR="00AC7AA0">
        <w:rPr>
          <w:rFonts w:ascii="Cambria" w:hAnsi="Cambria" w:cstheme="minorHAnsi"/>
          <w:b/>
          <w:sz w:val="24"/>
        </w:rPr>
        <w:t xml:space="preserve"> Private Limited, Hyderabad (Internship</w:t>
      </w:r>
      <w:bookmarkStart w:id="0" w:name="_GoBack"/>
      <w:bookmarkEnd w:id="0"/>
      <w:r w:rsidR="00AC7AA0">
        <w:rPr>
          <w:rFonts w:ascii="Cambria" w:hAnsi="Cambria" w:cstheme="minorHAnsi"/>
          <w:b/>
          <w:sz w:val="24"/>
        </w:rPr>
        <w:t>)</w:t>
      </w:r>
    </w:p>
    <w:p w14:paraId="0627F8AD" w14:textId="36930A85" w:rsidR="002F0783" w:rsidRPr="002F0783" w:rsidRDefault="002F0783" w:rsidP="002F0783">
      <w:pPr>
        <w:jc w:val="both"/>
        <w:rPr>
          <w:rFonts w:ascii="Cambria" w:hAnsi="Cambria" w:cstheme="minorHAnsi"/>
          <w:b/>
          <w:sz w:val="24"/>
        </w:rPr>
      </w:pPr>
      <w:r w:rsidRPr="002F0783">
        <w:rPr>
          <w:rFonts w:ascii="Cambria" w:hAnsi="Cambria" w:cstheme="minorHAnsi"/>
          <w:b/>
          <w:sz w:val="24"/>
        </w:rPr>
        <w:t>May 201</w:t>
      </w:r>
      <w:r w:rsidR="00994645">
        <w:rPr>
          <w:rFonts w:ascii="Cambria" w:hAnsi="Cambria" w:cstheme="minorHAnsi"/>
          <w:b/>
          <w:sz w:val="24"/>
        </w:rPr>
        <w:t>2</w:t>
      </w:r>
      <w:r w:rsidRPr="002F0783">
        <w:rPr>
          <w:rFonts w:ascii="Cambria" w:hAnsi="Cambria" w:cstheme="minorHAnsi"/>
          <w:b/>
          <w:sz w:val="24"/>
        </w:rPr>
        <w:t xml:space="preserve"> - Dec 2013</w:t>
      </w:r>
    </w:p>
    <w:p w14:paraId="467BA61E" w14:textId="77777777" w:rsidR="002F0783" w:rsidRPr="002F0783" w:rsidRDefault="002F0783" w:rsidP="002F0783">
      <w:pPr>
        <w:jc w:val="both"/>
        <w:rPr>
          <w:rFonts w:ascii="Cambria" w:hAnsi="Cambria" w:cstheme="minorHAnsi"/>
          <w:b/>
          <w:sz w:val="24"/>
        </w:rPr>
      </w:pPr>
      <w:r w:rsidRPr="002F0783">
        <w:rPr>
          <w:rFonts w:ascii="Cambria" w:hAnsi="Cambria" w:cstheme="minorHAnsi"/>
          <w:b/>
          <w:sz w:val="24"/>
        </w:rPr>
        <w:t>Role: Java Developer.</w:t>
      </w:r>
    </w:p>
    <w:p w14:paraId="10A09941" w14:textId="77777777" w:rsidR="002F0783" w:rsidRPr="002F0783" w:rsidRDefault="002F0783" w:rsidP="002F0783">
      <w:pPr>
        <w:jc w:val="both"/>
        <w:rPr>
          <w:rFonts w:ascii="Cambria" w:hAnsi="Cambria" w:cstheme="minorHAnsi"/>
          <w:sz w:val="24"/>
        </w:rPr>
      </w:pPr>
    </w:p>
    <w:p w14:paraId="0D918BF4" w14:textId="0ABF455A" w:rsidR="002F0783" w:rsidRDefault="002F0783" w:rsidP="002F0783">
      <w:pPr>
        <w:jc w:val="both"/>
        <w:rPr>
          <w:rFonts w:ascii="Cambria" w:hAnsi="Cambria" w:cstheme="minorHAnsi"/>
          <w:b/>
          <w:sz w:val="24"/>
        </w:rPr>
      </w:pPr>
      <w:r w:rsidRPr="002F0783">
        <w:rPr>
          <w:rFonts w:ascii="Cambria" w:hAnsi="Cambria" w:cstheme="minorHAnsi"/>
          <w:b/>
          <w:sz w:val="24"/>
        </w:rPr>
        <w:t>Responsibilities:</w:t>
      </w:r>
    </w:p>
    <w:p w14:paraId="66D44511" w14:textId="77777777" w:rsidR="002F0783" w:rsidRPr="002F0783" w:rsidRDefault="002F0783" w:rsidP="002F0783">
      <w:pPr>
        <w:jc w:val="both"/>
        <w:rPr>
          <w:rFonts w:ascii="Cambria" w:hAnsi="Cambria" w:cstheme="minorHAnsi"/>
          <w:b/>
          <w:sz w:val="24"/>
        </w:rPr>
      </w:pPr>
    </w:p>
    <w:p w14:paraId="23B2C0DF" w14:textId="786A7FEE" w:rsidR="002F0783" w:rsidRPr="002F0783" w:rsidRDefault="002F0783" w:rsidP="002F0783">
      <w:pPr>
        <w:pStyle w:val="ListParagraph"/>
        <w:numPr>
          <w:ilvl w:val="0"/>
          <w:numId w:val="21"/>
        </w:numPr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t>Developed and delivered SOAP based Web Services for our new clients used Apache-CXF and SOAP UI to test the services</w:t>
      </w:r>
    </w:p>
    <w:p w14:paraId="1B9DEB74" w14:textId="28BAB6BD" w:rsidR="002F0783" w:rsidRPr="002F0783" w:rsidRDefault="002F0783" w:rsidP="002F0783">
      <w:pPr>
        <w:pStyle w:val="ListParagraph"/>
        <w:numPr>
          <w:ilvl w:val="0"/>
          <w:numId w:val="21"/>
        </w:numPr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t>Developed Spring MVC framework and DAO to communicate with the database.</w:t>
      </w:r>
    </w:p>
    <w:p w14:paraId="145E7CB6" w14:textId="1E012C15" w:rsidR="002F0783" w:rsidRPr="002F0783" w:rsidRDefault="002F0783" w:rsidP="002F0783">
      <w:pPr>
        <w:pStyle w:val="ListParagraph"/>
        <w:numPr>
          <w:ilvl w:val="0"/>
          <w:numId w:val="21"/>
        </w:numPr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t>Developed  Several  UI  Screens  for  the  Customer  Login  Module  using  HTML5,  jQuery  and  AJAX  for developing presentation Views and handling multiple requests.</w:t>
      </w:r>
    </w:p>
    <w:p w14:paraId="07E3151B" w14:textId="2E04D6AE" w:rsidR="002F0783" w:rsidRPr="002F0783" w:rsidRDefault="002F0783" w:rsidP="002F0783">
      <w:pPr>
        <w:pStyle w:val="ListParagraph"/>
        <w:numPr>
          <w:ilvl w:val="0"/>
          <w:numId w:val="21"/>
        </w:numPr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t>Used Struts Tiles Framework for designing the layout of the application.</w:t>
      </w:r>
    </w:p>
    <w:p w14:paraId="2DAD6F1F" w14:textId="06A7A9BE" w:rsidR="002F0783" w:rsidRPr="002F0783" w:rsidRDefault="002F0783" w:rsidP="002F0783">
      <w:pPr>
        <w:pStyle w:val="ListParagraph"/>
        <w:numPr>
          <w:ilvl w:val="0"/>
          <w:numId w:val="21"/>
        </w:numPr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t xml:space="preserve">Client pages are built using HTML, CSS, JSP, </w:t>
      </w:r>
      <w:r>
        <w:rPr>
          <w:rFonts w:ascii="Cambria" w:hAnsi="Cambria" w:cstheme="minorHAnsi"/>
          <w:sz w:val="24"/>
        </w:rPr>
        <w:t>Ext JS</w:t>
      </w:r>
      <w:r w:rsidRPr="002F0783">
        <w:rPr>
          <w:rFonts w:ascii="Cambria" w:hAnsi="Cambria" w:cstheme="minorHAnsi"/>
          <w:sz w:val="24"/>
        </w:rPr>
        <w:t>/JQuery.</w:t>
      </w:r>
    </w:p>
    <w:p w14:paraId="718CC895" w14:textId="1AE07DC8" w:rsidR="002F0783" w:rsidRPr="002F0783" w:rsidRDefault="002F0783" w:rsidP="002F0783">
      <w:pPr>
        <w:pStyle w:val="ListParagraph"/>
        <w:numPr>
          <w:ilvl w:val="0"/>
          <w:numId w:val="21"/>
        </w:numPr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lastRenderedPageBreak/>
        <w:t>Replaced  the  Time  taking  Stored  Procedures  with  Hibernate  HQL  queries  and  SPRING  Web  MVC</w:t>
      </w:r>
    </w:p>
    <w:p w14:paraId="40F7F18B" w14:textId="40353453" w:rsidR="002F0783" w:rsidRPr="002F0783" w:rsidRDefault="00C37061" w:rsidP="005448C3">
      <w:pPr>
        <w:pStyle w:val="ListParagraph"/>
        <w:ind w:left="450"/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t>Framework</w:t>
      </w:r>
      <w:r w:rsidR="002F0783" w:rsidRPr="002F0783">
        <w:rPr>
          <w:rFonts w:ascii="Cambria" w:hAnsi="Cambria" w:cstheme="minorHAnsi"/>
          <w:sz w:val="24"/>
        </w:rPr>
        <w:t xml:space="preserve"> was used to develop Business Logic</w:t>
      </w:r>
    </w:p>
    <w:p w14:paraId="02FA2D41" w14:textId="31461163" w:rsidR="002F0783" w:rsidRPr="002F0783" w:rsidRDefault="002F0783" w:rsidP="002F0783">
      <w:pPr>
        <w:pStyle w:val="ListParagraph"/>
        <w:numPr>
          <w:ilvl w:val="0"/>
          <w:numId w:val="21"/>
        </w:numPr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t>Created PL/SQL stored procedures, functions and packages for moving the data from staging area.</w:t>
      </w:r>
    </w:p>
    <w:p w14:paraId="52A6BC3A" w14:textId="6815D17D" w:rsidR="002F0783" w:rsidRPr="002F0783" w:rsidRDefault="002F0783" w:rsidP="002F0783">
      <w:pPr>
        <w:pStyle w:val="ListParagraph"/>
        <w:numPr>
          <w:ilvl w:val="0"/>
          <w:numId w:val="21"/>
        </w:numPr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t>Responsible  for  coding,  testing  and  documenting  various  packages,  procedures,  and  functions  for libraries.</w:t>
      </w:r>
    </w:p>
    <w:p w14:paraId="618FDDF4" w14:textId="2812900A" w:rsidR="002F0783" w:rsidRPr="002F0783" w:rsidRDefault="002F0783" w:rsidP="002F0783">
      <w:pPr>
        <w:pStyle w:val="ListParagraph"/>
        <w:numPr>
          <w:ilvl w:val="0"/>
          <w:numId w:val="21"/>
        </w:numPr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t>Was Involved in Code Reviews of all Modules and Provided Support to resolve issues at the time of deployment so that project went smoothly into Production</w:t>
      </w:r>
    </w:p>
    <w:p w14:paraId="6742C529" w14:textId="6B2C8B20" w:rsidR="002F0783" w:rsidRPr="002F0783" w:rsidRDefault="002F0783" w:rsidP="002F0783">
      <w:pPr>
        <w:pStyle w:val="ListParagraph"/>
        <w:numPr>
          <w:ilvl w:val="0"/>
          <w:numId w:val="21"/>
        </w:numPr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t>Actively involved in code reviews and also in bug fixing.</w:t>
      </w:r>
    </w:p>
    <w:p w14:paraId="0792A8D7" w14:textId="77777777" w:rsidR="002F0783" w:rsidRPr="002F0783" w:rsidRDefault="002F0783" w:rsidP="002F0783">
      <w:pPr>
        <w:jc w:val="both"/>
        <w:rPr>
          <w:rFonts w:ascii="Cambria" w:hAnsi="Cambria" w:cstheme="minorHAnsi"/>
          <w:sz w:val="24"/>
        </w:rPr>
      </w:pPr>
    </w:p>
    <w:p w14:paraId="0CAD7D4D" w14:textId="383A7E46" w:rsidR="00CD66FD" w:rsidRPr="00DF6F8E" w:rsidRDefault="002F0783" w:rsidP="002F0783">
      <w:pPr>
        <w:jc w:val="both"/>
        <w:rPr>
          <w:rFonts w:ascii="Cambria" w:hAnsi="Cambria" w:cstheme="minorHAnsi"/>
          <w:sz w:val="24"/>
        </w:rPr>
      </w:pPr>
      <w:r w:rsidRPr="002F0783">
        <w:rPr>
          <w:rFonts w:ascii="Cambria" w:hAnsi="Cambria" w:cstheme="minorHAnsi"/>
          <w:sz w:val="24"/>
        </w:rPr>
        <w:t>Environment:  Java/J2EE</w:t>
      </w:r>
      <w:r w:rsidR="00C37061" w:rsidRPr="002F0783">
        <w:rPr>
          <w:rFonts w:ascii="Cambria" w:hAnsi="Cambria" w:cstheme="minorHAnsi"/>
          <w:sz w:val="24"/>
        </w:rPr>
        <w:t>, Spring MVC, Hibernate, SOAP, REST Services, EXT</w:t>
      </w:r>
      <w:r w:rsidR="005448C3">
        <w:rPr>
          <w:rFonts w:ascii="Cambria" w:hAnsi="Cambria" w:cstheme="minorHAnsi"/>
          <w:sz w:val="24"/>
        </w:rPr>
        <w:t xml:space="preserve"> JS</w:t>
      </w:r>
      <w:r w:rsidR="00C37061" w:rsidRPr="002F0783">
        <w:rPr>
          <w:rFonts w:ascii="Cambria" w:hAnsi="Cambria" w:cstheme="minorHAnsi"/>
          <w:sz w:val="24"/>
        </w:rPr>
        <w:t>, JQuery</w:t>
      </w:r>
      <w:r w:rsidRPr="002F0783">
        <w:rPr>
          <w:rFonts w:ascii="Cambria" w:hAnsi="Cambria" w:cstheme="minorHAnsi"/>
          <w:sz w:val="24"/>
        </w:rPr>
        <w:t>, HTML 5, CSS, JSP, AJAX, Apache Tomcat, Oracle, JIRA, Jenkins, GIT, Junit, UNIX, ANT, Eclipse.</w:t>
      </w:r>
    </w:p>
    <w:p w14:paraId="76ACB176" w14:textId="77777777" w:rsidR="00E006D2" w:rsidRPr="00DF6F8E" w:rsidRDefault="00E006D2" w:rsidP="00DF6F8E">
      <w:pPr>
        <w:jc w:val="both"/>
        <w:rPr>
          <w:rFonts w:ascii="Cambria" w:hAnsi="Cambria" w:cstheme="minorHAnsi"/>
          <w:sz w:val="24"/>
        </w:rPr>
      </w:pPr>
    </w:p>
    <w:p w14:paraId="5A20E870" w14:textId="77777777" w:rsidR="00E006D2" w:rsidRPr="00DF6F8E" w:rsidRDefault="00E006D2" w:rsidP="00DF6F8E">
      <w:pPr>
        <w:jc w:val="both"/>
        <w:rPr>
          <w:rFonts w:ascii="Cambria" w:hAnsi="Cambria" w:cstheme="minorHAnsi"/>
          <w:sz w:val="24"/>
        </w:rPr>
      </w:pPr>
    </w:p>
    <w:p w14:paraId="3B81F22B" w14:textId="77777777" w:rsidR="00E006D2" w:rsidRPr="00DF6F8E" w:rsidRDefault="00E006D2" w:rsidP="00DF6F8E">
      <w:pPr>
        <w:jc w:val="both"/>
        <w:rPr>
          <w:rFonts w:ascii="Cambria" w:hAnsi="Cambria" w:cstheme="minorHAnsi"/>
          <w:sz w:val="24"/>
        </w:rPr>
      </w:pPr>
    </w:p>
    <w:p w14:paraId="03344187" w14:textId="77777777" w:rsidR="004D1107" w:rsidRPr="00DF6F8E" w:rsidRDefault="004D1107" w:rsidP="00DF6F8E">
      <w:pPr>
        <w:jc w:val="both"/>
        <w:rPr>
          <w:rFonts w:ascii="Cambria" w:hAnsi="Cambria" w:cstheme="minorHAnsi"/>
          <w:sz w:val="24"/>
        </w:rPr>
      </w:pPr>
    </w:p>
    <w:p w14:paraId="2B5C828A" w14:textId="77777777" w:rsidR="00256A8E" w:rsidRPr="00DF6F8E" w:rsidRDefault="00256A8E" w:rsidP="00DF6F8E">
      <w:pPr>
        <w:jc w:val="both"/>
        <w:rPr>
          <w:rFonts w:ascii="Cambria" w:hAnsi="Cambria" w:cstheme="minorHAnsi"/>
          <w:sz w:val="24"/>
        </w:rPr>
      </w:pPr>
    </w:p>
    <w:sectPr w:rsidR="00256A8E" w:rsidRPr="00DF6F8E" w:rsidSect="00FF228A">
      <w:headerReference w:type="default" r:id="rId11"/>
      <w:footerReference w:type="default" r:id="rId12"/>
      <w:pgSz w:w="12240" w:h="15840"/>
      <w:pgMar w:top="720" w:right="720" w:bottom="720" w:left="720" w:header="0" w:footer="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64BC02" w14:textId="77777777" w:rsidR="00EB2486" w:rsidRDefault="00EB2486">
      <w:r>
        <w:separator/>
      </w:r>
    </w:p>
  </w:endnote>
  <w:endnote w:type="continuationSeparator" w:id="0">
    <w:p w14:paraId="6F8FE6E2" w14:textId="77777777" w:rsidR="00EB2486" w:rsidRDefault="00EB2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81B2F1" w14:textId="77777777" w:rsidR="00ED4D79" w:rsidRDefault="00ED4D79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BF7EA7" w14:textId="77777777" w:rsidR="00EB2486" w:rsidRDefault="00EB2486">
      <w:r>
        <w:separator/>
      </w:r>
    </w:p>
  </w:footnote>
  <w:footnote w:type="continuationSeparator" w:id="0">
    <w:p w14:paraId="630C1229" w14:textId="77777777" w:rsidR="00EB2486" w:rsidRDefault="00EB24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1AAAF0" w14:textId="77777777" w:rsidR="0023188D" w:rsidRPr="00EE0B39" w:rsidRDefault="0023188D" w:rsidP="00371C12">
    <w:pPr>
      <w:pStyle w:val="Header"/>
      <w:jc w:val="center"/>
      <w:rPr>
        <w:rFonts w:ascii="Cambria" w:hAnsi="Cambria"/>
        <w:b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1"/>
    <w:multiLevelType w:val="singleLevel"/>
    <w:tmpl w:val="7A8A8A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>
    <w:nsid w:val="FFFFFF82"/>
    <w:multiLevelType w:val="singleLevel"/>
    <w:tmpl w:val="ADB8EC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>
    <w:nsid w:val="FFFFFF83"/>
    <w:multiLevelType w:val="singleLevel"/>
    <w:tmpl w:val="D1D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>
    <w:nsid w:val="FFFFFF89"/>
    <w:multiLevelType w:val="singleLevel"/>
    <w:tmpl w:val="EA8C9B6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</w:abstractNum>
  <w:abstractNum w:abstractNumId="4">
    <w:nsid w:val="00000006"/>
    <w:multiLevelType w:val="single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2"/>
        <w:szCs w:val="22"/>
      </w:rPr>
    </w:lvl>
  </w:abstractNum>
  <w:abstractNum w:abstractNumId="5">
    <w:nsid w:val="1C911FDF"/>
    <w:multiLevelType w:val="hybridMultilevel"/>
    <w:tmpl w:val="68C4B0FE"/>
    <w:lvl w:ilvl="0" w:tplc="D2A6CEE2">
      <w:numFmt w:val="bullet"/>
      <w:lvlText w:val="•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8A00B8"/>
    <w:multiLevelType w:val="hybridMultilevel"/>
    <w:tmpl w:val="E7928BA0"/>
    <w:lvl w:ilvl="0" w:tplc="0E52D1F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F033257"/>
    <w:multiLevelType w:val="hybridMultilevel"/>
    <w:tmpl w:val="FE767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067405"/>
    <w:multiLevelType w:val="hybridMultilevel"/>
    <w:tmpl w:val="7C429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2406F14"/>
    <w:multiLevelType w:val="hybridMultilevel"/>
    <w:tmpl w:val="5DBA1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34485D"/>
    <w:multiLevelType w:val="hybridMultilevel"/>
    <w:tmpl w:val="946437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>
    <w:nsid w:val="3DDF6141"/>
    <w:multiLevelType w:val="hybridMultilevel"/>
    <w:tmpl w:val="BAF83F70"/>
    <w:lvl w:ilvl="0" w:tplc="273812F2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333333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56320F8"/>
    <w:multiLevelType w:val="hybridMultilevel"/>
    <w:tmpl w:val="E7928BA0"/>
    <w:lvl w:ilvl="0" w:tplc="1D12B0FA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B3B49FE"/>
    <w:multiLevelType w:val="hybridMultilevel"/>
    <w:tmpl w:val="FD92980C"/>
    <w:lvl w:ilvl="0" w:tplc="592C7D7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3EE1086"/>
    <w:multiLevelType w:val="multilevel"/>
    <w:tmpl w:val="5BE0137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3F10D1B"/>
    <w:multiLevelType w:val="hybridMultilevel"/>
    <w:tmpl w:val="E7EA7C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>
    <w:nsid w:val="616E7ED5"/>
    <w:multiLevelType w:val="multilevel"/>
    <w:tmpl w:val="2FA67B3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1843DE3"/>
    <w:multiLevelType w:val="multilevel"/>
    <w:tmpl w:val="DEA8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B27DFB"/>
    <w:multiLevelType w:val="hybridMultilevel"/>
    <w:tmpl w:val="20607840"/>
    <w:lvl w:ilvl="0" w:tplc="BBFA19C8">
      <w:start w:val="1"/>
      <w:numFmt w:val="bullet"/>
      <w:pStyle w:val="SAP-TableHeade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627E27"/>
    <w:multiLevelType w:val="multilevel"/>
    <w:tmpl w:val="1A80085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ED2170D"/>
    <w:multiLevelType w:val="hybridMultilevel"/>
    <w:tmpl w:val="0220EB5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1"/>
  </w:num>
  <w:num w:numId="4">
    <w:abstractNumId w:val="13"/>
  </w:num>
  <w:num w:numId="5">
    <w:abstractNumId w:val="3"/>
  </w:num>
  <w:num w:numId="6">
    <w:abstractNumId w:val="19"/>
  </w:num>
  <w:num w:numId="7">
    <w:abstractNumId w:val="14"/>
  </w:num>
  <w:num w:numId="8">
    <w:abstractNumId w:val="16"/>
  </w:num>
  <w:num w:numId="9">
    <w:abstractNumId w:val="2"/>
  </w:num>
  <w:num w:numId="10">
    <w:abstractNumId w:val="1"/>
  </w:num>
  <w:num w:numId="11">
    <w:abstractNumId w:val="0"/>
  </w:num>
  <w:num w:numId="12">
    <w:abstractNumId w:val="5"/>
  </w:num>
  <w:num w:numId="13">
    <w:abstractNumId w:val="9"/>
  </w:num>
  <w:num w:numId="14">
    <w:abstractNumId w:val="7"/>
  </w:num>
  <w:num w:numId="15">
    <w:abstractNumId w:val="4"/>
  </w:num>
  <w:num w:numId="16">
    <w:abstractNumId w:val="8"/>
  </w:num>
  <w:num w:numId="17">
    <w:abstractNumId w:val="18"/>
  </w:num>
  <w:num w:numId="18">
    <w:abstractNumId w:val="17"/>
  </w:num>
  <w:num w:numId="19">
    <w:abstractNumId w:val="15"/>
  </w:num>
  <w:num w:numId="20">
    <w:abstractNumId w:val="20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activeWritingStyle w:appName="MSWord" w:lang="en-US" w:vendorID="64" w:dllVersion="0" w:nlCheck="1" w:checkStyle="1"/>
  <w:activeWritingStyle w:appName="MSWord" w:lang="es-ES" w:vendorID="64" w:dllVersion="0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B15"/>
    <w:rsid w:val="00017D44"/>
    <w:rsid w:val="0004672F"/>
    <w:rsid w:val="00064AC9"/>
    <w:rsid w:val="00074CF9"/>
    <w:rsid w:val="00075F52"/>
    <w:rsid w:val="00086756"/>
    <w:rsid w:val="00086FA7"/>
    <w:rsid w:val="0009419E"/>
    <w:rsid w:val="000967AA"/>
    <w:rsid w:val="000D0C4E"/>
    <w:rsid w:val="000E0551"/>
    <w:rsid w:val="000E6C50"/>
    <w:rsid w:val="000F40B0"/>
    <w:rsid w:val="001037E6"/>
    <w:rsid w:val="00104FF8"/>
    <w:rsid w:val="00106B23"/>
    <w:rsid w:val="00114A66"/>
    <w:rsid w:val="0015472F"/>
    <w:rsid w:val="00164F9F"/>
    <w:rsid w:val="001735C8"/>
    <w:rsid w:val="00180C1C"/>
    <w:rsid w:val="00195C0D"/>
    <w:rsid w:val="001A0207"/>
    <w:rsid w:val="001C23A9"/>
    <w:rsid w:val="001C6841"/>
    <w:rsid w:val="001F0B69"/>
    <w:rsid w:val="001F6986"/>
    <w:rsid w:val="00214627"/>
    <w:rsid w:val="002235CA"/>
    <w:rsid w:val="0023188D"/>
    <w:rsid w:val="00256A8E"/>
    <w:rsid w:val="002B3876"/>
    <w:rsid w:val="002C7620"/>
    <w:rsid w:val="002D3F65"/>
    <w:rsid w:val="002E07C9"/>
    <w:rsid w:val="002E19E1"/>
    <w:rsid w:val="002E4779"/>
    <w:rsid w:val="002F0783"/>
    <w:rsid w:val="002F1260"/>
    <w:rsid w:val="002F5F97"/>
    <w:rsid w:val="00315723"/>
    <w:rsid w:val="003237A0"/>
    <w:rsid w:val="003312CC"/>
    <w:rsid w:val="00336907"/>
    <w:rsid w:val="00337DF0"/>
    <w:rsid w:val="00367368"/>
    <w:rsid w:val="003719FB"/>
    <w:rsid w:val="00371C12"/>
    <w:rsid w:val="003812ED"/>
    <w:rsid w:val="003B2F63"/>
    <w:rsid w:val="003B3702"/>
    <w:rsid w:val="003D41E3"/>
    <w:rsid w:val="003F268A"/>
    <w:rsid w:val="004204FC"/>
    <w:rsid w:val="00435D29"/>
    <w:rsid w:val="004446FB"/>
    <w:rsid w:val="00451150"/>
    <w:rsid w:val="00464C44"/>
    <w:rsid w:val="00466128"/>
    <w:rsid w:val="0046774E"/>
    <w:rsid w:val="00483CE5"/>
    <w:rsid w:val="004D1107"/>
    <w:rsid w:val="004F0D76"/>
    <w:rsid w:val="005219CC"/>
    <w:rsid w:val="00525B67"/>
    <w:rsid w:val="00527C07"/>
    <w:rsid w:val="005348DF"/>
    <w:rsid w:val="00542C09"/>
    <w:rsid w:val="005448C3"/>
    <w:rsid w:val="00553B11"/>
    <w:rsid w:val="00566408"/>
    <w:rsid w:val="00575848"/>
    <w:rsid w:val="005B7907"/>
    <w:rsid w:val="005C59DF"/>
    <w:rsid w:val="005E7642"/>
    <w:rsid w:val="005F1990"/>
    <w:rsid w:val="005F4FA8"/>
    <w:rsid w:val="005F63F9"/>
    <w:rsid w:val="005F7BF3"/>
    <w:rsid w:val="00601B24"/>
    <w:rsid w:val="00646AEB"/>
    <w:rsid w:val="006570DC"/>
    <w:rsid w:val="00680B65"/>
    <w:rsid w:val="00691C5D"/>
    <w:rsid w:val="006A4B8E"/>
    <w:rsid w:val="006A68F2"/>
    <w:rsid w:val="006C0B0E"/>
    <w:rsid w:val="007011A3"/>
    <w:rsid w:val="00712C76"/>
    <w:rsid w:val="00712D72"/>
    <w:rsid w:val="00722CC2"/>
    <w:rsid w:val="007279E9"/>
    <w:rsid w:val="00736051"/>
    <w:rsid w:val="007366BC"/>
    <w:rsid w:val="00756D76"/>
    <w:rsid w:val="00770B69"/>
    <w:rsid w:val="00782DEB"/>
    <w:rsid w:val="007964EB"/>
    <w:rsid w:val="007C068D"/>
    <w:rsid w:val="007C0ADC"/>
    <w:rsid w:val="007C282B"/>
    <w:rsid w:val="007E37E9"/>
    <w:rsid w:val="00805D2C"/>
    <w:rsid w:val="00833D69"/>
    <w:rsid w:val="00841CBD"/>
    <w:rsid w:val="008435EE"/>
    <w:rsid w:val="008474FD"/>
    <w:rsid w:val="008804A1"/>
    <w:rsid w:val="00882D19"/>
    <w:rsid w:val="008A2387"/>
    <w:rsid w:val="008C0EAF"/>
    <w:rsid w:val="008C0FF8"/>
    <w:rsid w:val="008D2E5F"/>
    <w:rsid w:val="0090291D"/>
    <w:rsid w:val="0090416A"/>
    <w:rsid w:val="009242A5"/>
    <w:rsid w:val="00926616"/>
    <w:rsid w:val="00955041"/>
    <w:rsid w:val="00960D38"/>
    <w:rsid w:val="00963D68"/>
    <w:rsid w:val="00967CC2"/>
    <w:rsid w:val="00967EB2"/>
    <w:rsid w:val="00974240"/>
    <w:rsid w:val="009820CC"/>
    <w:rsid w:val="0099322E"/>
    <w:rsid w:val="00994645"/>
    <w:rsid w:val="009B27A7"/>
    <w:rsid w:val="009B2B57"/>
    <w:rsid w:val="009C01D0"/>
    <w:rsid w:val="009C528D"/>
    <w:rsid w:val="00A216C0"/>
    <w:rsid w:val="00A24A87"/>
    <w:rsid w:val="00A26C21"/>
    <w:rsid w:val="00A42FD5"/>
    <w:rsid w:val="00A608E0"/>
    <w:rsid w:val="00A8451F"/>
    <w:rsid w:val="00AA7F66"/>
    <w:rsid w:val="00AB52EE"/>
    <w:rsid w:val="00AB79FB"/>
    <w:rsid w:val="00AC2F9B"/>
    <w:rsid w:val="00AC7AA0"/>
    <w:rsid w:val="00AD07BF"/>
    <w:rsid w:val="00AD5B5B"/>
    <w:rsid w:val="00AD7A00"/>
    <w:rsid w:val="00AE370A"/>
    <w:rsid w:val="00AE4BB9"/>
    <w:rsid w:val="00B24B0D"/>
    <w:rsid w:val="00B56804"/>
    <w:rsid w:val="00B569B6"/>
    <w:rsid w:val="00B821E4"/>
    <w:rsid w:val="00B867E9"/>
    <w:rsid w:val="00B86E8E"/>
    <w:rsid w:val="00B96B95"/>
    <w:rsid w:val="00BA5B0D"/>
    <w:rsid w:val="00BA6F28"/>
    <w:rsid w:val="00BB23FB"/>
    <w:rsid w:val="00BD5132"/>
    <w:rsid w:val="00C01EB7"/>
    <w:rsid w:val="00C12F0D"/>
    <w:rsid w:val="00C15F08"/>
    <w:rsid w:val="00C35C0E"/>
    <w:rsid w:val="00C35E18"/>
    <w:rsid w:val="00C37061"/>
    <w:rsid w:val="00C42CBA"/>
    <w:rsid w:val="00C61229"/>
    <w:rsid w:val="00C61920"/>
    <w:rsid w:val="00C77E26"/>
    <w:rsid w:val="00CB77DA"/>
    <w:rsid w:val="00CD66FD"/>
    <w:rsid w:val="00CF7F1C"/>
    <w:rsid w:val="00D275B3"/>
    <w:rsid w:val="00D4413F"/>
    <w:rsid w:val="00D71587"/>
    <w:rsid w:val="00D936FC"/>
    <w:rsid w:val="00DB4574"/>
    <w:rsid w:val="00DB6007"/>
    <w:rsid w:val="00DD2F48"/>
    <w:rsid w:val="00DF09A6"/>
    <w:rsid w:val="00DF6F8E"/>
    <w:rsid w:val="00E006D2"/>
    <w:rsid w:val="00E128EC"/>
    <w:rsid w:val="00E134C0"/>
    <w:rsid w:val="00E26513"/>
    <w:rsid w:val="00E62F7B"/>
    <w:rsid w:val="00E7158A"/>
    <w:rsid w:val="00E8603B"/>
    <w:rsid w:val="00E94A60"/>
    <w:rsid w:val="00EA5009"/>
    <w:rsid w:val="00EB1E29"/>
    <w:rsid w:val="00EB2486"/>
    <w:rsid w:val="00EC28E8"/>
    <w:rsid w:val="00EC5E89"/>
    <w:rsid w:val="00ED2583"/>
    <w:rsid w:val="00ED4D79"/>
    <w:rsid w:val="00EE0B39"/>
    <w:rsid w:val="00EE596C"/>
    <w:rsid w:val="00EF75F4"/>
    <w:rsid w:val="00F02A48"/>
    <w:rsid w:val="00F05A05"/>
    <w:rsid w:val="00F06E1F"/>
    <w:rsid w:val="00F32DA7"/>
    <w:rsid w:val="00F54B58"/>
    <w:rsid w:val="00F72972"/>
    <w:rsid w:val="00F73B15"/>
    <w:rsid w:val="00F943BF"/>
    <w:rsid w:val="00FB636E"/>
    <w:rsid w:val="00FD0412"/>
    <w:rsid w:val="00FD600C"/>
    <w:rsid w:val="00FF22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E92039"/>
  <w15:docId w15:val="{1E0FDA9D-288F-4331-9E63-E23E13D4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9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AC9"/>
    <w:rPr>
      <w:rFonts w:asciiTheme="minorHAnsi" w:hAnsiTheme="minorHAnsi"/>
      <w:szCs w:val="24"/>
    </w:rPr>
  </w:style>
  <w:style w:type="paragraph" w:styleId="Heading1">
    <w:name w:val="heading 1"/>
    <w:basedOn w:val="Normal"/>
    <w:next w:val="Normal"/>
    <w:qFormat/>
    <w:rsid w:val="002F1260"/>
    <w:pPr>
      <w:pBdr>
        <w:bottom w:val="single" w:sz="4" w:space="4" w:color="auto"/>
      </w:pBdr>
      <w:outlineLvl w:val="0"/>
    </w:pPr>
    <w:rPr>
      <w:rFonts w:asciiTheme="majorHAnsi" w:hAnsiTheme="majorHAnsi"/>
      <w:b/>
      <w:bCs/>
      <w:kern w:val="28"/>
      <w:sz w:val="48"/>
      <w:szCs w:val="20"/>
    </w:rPr>
  </w:style>
  <w:style w:type="paragraph" w:styleId="Heading2">
    <w:name w:val="heading 2"/>
    <w:basedOn w:val="Normal"/>
    <w:next w:val="Normal"/>
    <w:link w:val="Heading2Char"/>
    <w:qFormat/>
    <w:rsid w:val="002F1260"/>
    <w:pPr>
      <w:keepNext/>
      <w:spacing w:before="360" w:after="120"/>
      <w:outlineLvl w:val="1"/>
    </w:pPr>
    <w:rPr>
      <w:rFonts w:asciiTheme="majorHAnsi" w:hAnsiTheme="majorHAnsi" w:cs="Arial"/>
      <w:b/>
      <w:bCs/>
      <w:spacing w:val="-10"/>
      <w:sz w:val="32"/>
      <w:szCs w:val="26"/>
    </w:rPr>
  </w:style>
  <w:style w:type="paragraph" w:styleId="Heading3">
    <w:name w:val="heading 3"/>
    <w:basedOn w:val="Normal"/>
    <w:next w:val="Normal"/>
    <w:link w:val="Heading3Char"/>
    <w:qFormat/>
    <w:rsid w:val="00064AC9"/>
    <w:pPr>
      <w:keepNext/>
      <w:spacing w:before="120"/>
      <w:outlineLvl w:val="2"/>
    </w:pPr>
    <w:rPr>
      <w:rFonts w:cs="Arial"/>
      <w:bCs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rsid w:val="00104FF8"/>
    <w:pPr>
      <w:keepNext/>
      <w:spacing w:before="120"/>
      <w:outlineLvl w:val="3"/>
    </w:pPr>
    <w:rPr>
      <w:rFonts w:cs="Arial"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F228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F1260"/>
    <w:rPr>
      <w:rFonts w:asciiTheme="majorHAnsi" w:hAnsiTheme="majorHAnsi" w:cs="Arial"/>
      <w:b/>
      <w:bCs/>
      <w:spacing w:val="-10"/>
      <w:sz w:val="32"/>
      <w:szCs w:val="26"/>
    </w:rPr>
  </w:style>
  <w:style w:type="character" w:customStyle="1" w:styleId="Heading3Char">
    <w:name w:val="Heading 3 Char"/>
    <w:basedOn w:val="DefaultParagraphFont"/>
    <w:link w:val="Heading3"/>
    <w:rsid w:val="00064AC9"/>
    <w:rPr>
      <w:rFonts w:asciiTheme="minorHAnsi" w:hAnsiTheme="minorHAnsi" w:cs="Arial"/>
      <w:bCs/>
    </w:rPr>
  </w:style>
  <w:style w:type="character" w:customStyle="1" w:styleId="Heading4Char">
    <w:name w:val="Heading 4 Char"/>
    <w:basedOn w:val="DefaultParagraphFont"/>
    <w:link w:val="Heading4"/>
    <w:semiHidden/>
    <w:rsid w:val="00064AC9"/>
    <w:rPr>
      <w:rFonts w:asciiTheme="minorHAnsi" w:hAnsiTheme="minorHAnsi" w:cs="Arial"/>
      <w:iCs/>
      <w:szCs w:val="24"/>
    </w:rPr>
  </w:style>
  <w:style w:type="character" w:styleId="Hyperlink">
    <w:name w:val="Hyperlink"/>
    <w:basedOn w:val="DefaultParagraphFont"/>
    <w:qFormat/>
    <w:rsid w:val="00B86E8E"/>
    <w:rPr>
      <w:color w:val="0000FF"/>
      <w:u w:val="single"/>
    </w:rPr>
  </w:style>
  <w:style w:type="paragraph" w:styleId="ListBullet">
    <w:name w:val="List Bullet"/>
    <w:basedOn w:val="Normal"/>
    <w:next w:val="Normal"/>
    <w:autoRedefine/>
    <w:qFormat/>
    <w:rsid w:val="00017D44"/>
    <w:pPr>
      <w:numPr>
        <w:numId w:val="3"/>
      </w:numPr>
      <w:spacing w:before="60"/>
      <w:jc w:val="both"/>
    </w:pPr>
    <w:rPr>
      <w:rFonts w:ascii="Cambria" w:hAnsi="Cambria"/>
      <w:sz w:val="24"/>
    </w:rPr>
  </w:style>
  <w:style w:type="character" w:customStyle="1" w:styleId="Position">
    <w:name w:val="Position"/>
    <w:basedOn w:val="DefaultParagraphFont"/>
    <w:qFormat/>
    <w:rsid w:val="002F1260"/>
    <w:rPr>
      <w:rFonts w:asciiTheme="majorHAnsi" w:hAnsiTheme="majorHAnsi"/>
      <w:b/>
      <w:bCs/>
      <w:sz w:val="22"/>
    </w:rPr>
  </w:style>
  <w:style w:type="paragraph" w:customStyle="1" w:styleId="ContactInfo">
    <w:name w:val="Contact Info"/>
    <w:basedOn w:val="Normal"/>
    <w:qFormat/>
    <w:rsid w:val="002F1260"/>
    <w:pPr>
      <w:spacing w:after="200"/>
      <w:jc w:val="right"/>
    </w:pPr>
    <w:rPr>
      <w:spacing w:val="30"/>
      <w:sz w:val="16"/>
    </w:rPr>
  </w:style>
  <w:style w:type="character" w:styleId="PlaceholderText">
    <w:name w:val="Placeholder Text"/>
    <w:basedOn w:val="DefaultParagraphFont"/>
    <w:uiPriority w:val="99"/>
    <w:semiHidden/>
    <w:rsid w:val="00064AC9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064A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64A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1C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C12"/>
    <w:rPr>
      <w:rFonts w:asciiTheme="minorHAnsi" w:hAnsiTheme="minorHAnsi"/>
      <w:szCs w:val="24"/>
    </w:rPr>
  </w:style>
  <w:style w:type="paragraph" w:styleId="Footer">
    <w:name w:val="footer"/>
    <w:basedOn w:val="Normal"/>
    <w:link w:val="FooterChar"/>
    <w:unhideWhenUsed/>
    <w:rsid w:val="00371C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71C12"/>
    <w:rPr>
      <w:rFonts w:asciiTheme="minorHAnsi" w:hAnsiTheme="minorHAnsi"/>
      <w:szCs w:val="24"/>
    </w:rPr>
  </w:style>
  <w:style w:type="paragraph" w:customStyle="1" w:styleId="Res-GroupCategories">
    <w:name w:val="Res-Group/Categories"/>
    <w:basedOn w:val="Heading5"/>
    <w:next w:val="Normal"/>
    <w:autoRedefine/>
    <w:rsid w:val="007C282B"/>
    <w:pPr>
      <w:keepLines w:val="0"/>
      <w:shd w:val="solid" w:color="auto" w:fill="000000"/>
      <w:spacing w:before="0" w:line="276" w:lineRule="auto"/>
    </w:pPr>
    <w:rPr>
      <w:rFonts w:eastAsia="Times New Roman" w:cs="Times New Roman"/>
      <w:b/>
      <w:color w:val="auto"/>
      <w:sz w:val="32"/>
    </w:rPr>
  </w:style>
  <w:style w:type="character" w:customStyle="1" w:styleId="Heading5Char">
    <w:name w:val="Heading 5 Char"/>
    <w:basedOn w:val="DefaultParagraphFont"/>
    <w:link w:val="Heading5"/>
    <w:semiHidden/>
    <w:rsid w:val="00FF228A"/>
    <w:rPr>
      <w:rFonts w:asciiTheme="majorHAnsi" w:eastAsiaTheme="majorEastAsia" w:hAnsiTheme="majorHAnsi" w:cstheme="majorBidi"/>
      <w:color w:val="365F91" w:themeColor="accent1" w:themeShade="BF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FF228A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FF22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680B6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680B65"/>
    <w:rPr>
      <w:rFonts w:ascii="Calibri" w:eastAsia="Calibri" w:hAnsi="Calibri"/>
      <w:sz w:val="22"/>
      <w:szCs w:val="22"/>
    </w:rPr>
  </w:style>
  <w:style w:type="paragraph" w:styleId="NoSpacing">
    <w:name w:val="No Spacing"/>
    <w:uiPriority w:val="99"/>
    <w:qFormat/>
    <w:rsid w:val="00680B65"/>
    <w:rPr>
      <w:sz w:val="24"/>
      <w:szCs w:val="24"/>
    </w:rPr>
  </w:style>
  <w:style w:type="paragraph" w:customStyle="1" w:styleId="Style1">
    <w:name w:val="Style1"/>
    <w:basedOn w:val="Normal"/>
    <w:link w:val="Style1Char"/>
    <w:qFormat/>
    <w:rsid w:val="00C35E18"/>
    <w:pPr>
      <w:widowControl w:val="0"/>
      <w:suppressAutoHyphens/>
      <w:spacing w:before="60" w:line="276" w:lineRule="auto"/>
      <w:jc w:val="both"/>
    </w:pPr>
    <w:rPr>
      <w:rFonts w:ascii="Cambria" w:hAnsi="Cambria" w:cs="Arial"/>
      <w:b/>
      <w:sz w:val="24"/>
      <w:szCs w:val="22"/>
    </w:rPr>
  </w:style>
  <w:style w:type="paragraph" w:styleId="BodyTextIndent">
    <w:name w:val="Body Text Indent"/>
    <w:basedOn w:val="Normal"/>
    <w:link w:val="BodyTextIndentChar"/>
    <w:rsid w:val="003B2F63"/>
    <w:pPr>
      <w:suppressAutoHyphens/>
      <w:autoSpaceDE w:val="0"/>
    </w:pPr>
    <w:rPr>
      <w:rFonts w:ascii="Arial" w:hAnsi="Arial" w:cs="Arial"/>
      <w:sz w:val="22"/>
      <w:szCs w:val="22"/>
      <w:lang w:eastAsia="ar-SA"/>
    </w:rPr>
  </w:style>
  <w:style w:type="character" w:customStyle="1" w:styleId="Style1Char">
    <w:name w:val="Style1 Char"/>
    <w:basedOn w:val="DefaultParagraphFont"/>
    <w:link w:val="Style1"/>
    <w:rsid w:val="00C35E18"/>
    <w:rPr>
      <w:rFonts w:ascii="Cambria" w:hAnsi="Cambria" w:cs="Arial"/>
      <w:b/>
      <w:sz w:val="24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3B2F63"/>
    <w:rPr>
      <w:rFonts w:ascii="Arial" w:hAnsi="Arial" w:cs="Arial"/>
      <w:sz w:val="22"/>
      <w:szCs w:val="22"/>
      <w:lang w:eastAsia="ar-SA"/>
    </w:rPr>
  </w:style>
  <w:style w:type="paragraph" w:customStyle="1" w:styleId="text0020body">
    <w:name w:val="text_0020body"/>
    <w:basedOn w:val="Normal"/>
    <w:rsid w:val="003B2F63"/>
    <w:pPr>
      <w:spacing w:before="100" w:beforeAutospacing="1" w:after="100" w:afterAutospacing="1"/>
    </w:pPr>
    <w:rPr>
      <w:rFonts w:ascii="Times New Roman" w:eastAsia="PMingLiU" w:hAnsi="Times New Roman"/>
      <w:sz w:val="24"/>
    </w:rPr>
  </w:style>
  <w:style w:type="paragraph" w:customStyle="1" w:styleId="SAP-TableHeader">
    <w:name w:val="SAP - Table Header"/>
    <w:basedOn w:val="Normal"/>
    <w:autoRedefine/>
    <w:rsid w:val="00A24A87"/>
    <w:pPr>
      <w:numPr>
        <w:numId w:val="17"/>
      </w:numPr>
      <w:ind w:left="360"/>
      <w:jc w:val="both"/>
    </w:pPr>
    <w:rPr>
      <w:rFonts w:cs="Arial"/>
      <w:noProof/>
      <w:color w:val="262626"/>
      <w:sz w:val="24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B24B0D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Mention1">
    <w:name w:val="Mention1"/>
    <w:basedOn w:val="DefaultParagraphFont"/>
    <w:uiPriority w:val="99"/>
    <w:semiHidden/>
    <w:unhideWhenUsed/>
    <w:rsid w:val="003719F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6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cyuvarajreddy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vareddy\AppData\Roaming\Microsoft\Templates\Resume%20for%20transfer%20within%20compan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Resume">
      <a:majorFont>
        <a:latin typeface="Garamond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3D9AF-C011-43CE-8A90-A4F30DA2D4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287E77-DC38-41E5-B0DF-1A1D981C8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transfer within company</Template>
  <TotalTime>121</TotalTime>
  <Pages>5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yuvaraj chitela</dc:creator>
  <cp:lastModifiedBy>Ashok Kumar Kamala</cp:lastModifiedBy>
  <cp:revision>45</cp:revision>
  <cp:lastPrinted>2003-11-24T18:55:00Z</cp:lastPrinted>
  <dcterms:created xsi:type="dcterms:W3CDTF">2017-05-08T14:45:00Z</dcterms:created>
  <dcterms:modified xsi:type="dcterms:W3CDTF">2019-12-09T21:03:00Z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TC063683191033</vt:lpwstr>
  </property>
</Properties>
</file>